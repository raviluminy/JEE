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4385647"/>
        <w:docPartObj>
          <w:docPartGallery w:val="Cover Pages"/>
          <w:docPartUnique/>
        </w:docPartObj>
      </w:sdtPr>
      <w:sdtContent>
        <w:p w:rsidR="0079772A" w:rsidRPr="00D547F5" w:rsidRDefault="006E2CD4">
          <w:r w:rsidRPr="00D547F5">
            <w:rPr>
              <w:noProof/>
              <w:lang w:eastAsia="fr-FR"/>
            </w:rPr>
            <w:drawing>
              <wp:anchor distT="0" distB="0" distL="114300" distR="114300" simplePos="0" relativeHeight="251655680" behindDoc="0" locked="0" layoutInCell="1" allowOverlap="1">
                <wp:simplePos x="0" y="0"/>
                <wp:positionH relativeFrom="column">
                  <wp:posOffset>4861835</wp:posOffset>
                </wp:positionH>
                <wp:positionV relativeFrom="paragraph">
                  <wp:posOffset>-508786</wp:posOffset>
                </wp:positionV>
                <wp:extent cx="1194255" cy="429770"/>
                <wp:effectExtent l="190500" t="152400" r="177345" b="141730"/>
                <wp:wrapNone/>
                <wp:docPr id="1" name="Image 4" descr="F:\Documents\Fabien\Fab cours\Logos\c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s\Fabien\Fab cours\Logos\cmi.png"/>
                        <pic:cNvPicPr>
                          <a:picLocks noChangeAspect="1" noChangeArrowheads="1"/>
                        </pic:cNvPicPr>
                      </pic:nvPicPr>
                      <pic:blipFill>
                        <a:blip r:embed="rId9" cstate="print"/>
                        <a:stretch>
                          <a:fillRect/>
                        </a:stretch>
                      </pic:blipFill>
                      <pic:spPr bwMode="auto">
                        <a:xfrm>
                          <a:off x="0" y="0"/>
                          <a:ext cx="1194255" cy="429770"/>
                        </a:xfrm>
                        <a:prstGeom prst="rect">
                          <a:avLst/>
                        </a:prstGeom>
                        <a:ln>
                          <a:noFill/>
                        </a:ln>
                        <a:effectLst>
                          <a:outerShdw blurRad="190500" algn="tl" rotWithShape="0">
                            <a:srgbClr val="000000">
                              <a:alpha val="70000"/>
                            </a:srgbClr>
                          </a:outerShdw>
                        </a:effectLst>
                      </pic:spPr>
                    </pic:pic>
                  </a:graphicData>
                </a:graphic>
              </wp:anchor>
            </w:drawing>
          </w:r>
        </w:p>
        <w:tbl>
          <w:tblPr>
            <w:tblpPr w:leftFromText="187" w:rightFromText="187" w:vertAnchor="page" w:horzAnchor="margin" w:tblpXSpec="center" w:tblpY="14171"/>
            <w:tblW w:w="5000" w:type="pct"/>
            <w:tblLook w:val="04A0"/>
          </w:tblPr>
          <w:tblGrid>
            <w:gridCol w:w="9288"/>
          </w:tblGrid>
          <w:tr w:rsidR="0079772A" w:rsidRPr="00D547F5">
            <w:tc>
              <w:tcPr>
                <w:tcW w:w="9576" w:type="dxa"/>
              </w:tcPr>
              <w:p w:rsidR="0079772A" w:rsidRPr="00D547F5" w:rsidRDefault="0079772A">
                <w:pPr>
                  <w:pStyle w:val="Abstract"/>
                  <w:framePr w:hSpace="0" w:wrap="auto" w:hAnchor="text" w:xAlign="left" w:yAlign="inline"/>
                </w:pPr>
              </w:p>
            </w:tc>
          </w:tr>
        </w:tbl>
        <w:p w:rsidR="00182B72" w:rsidRPr="00D547F5" w:rsidRDefault="00A97A34">
          <w:r>
            <w:rPr>
              <w:lang w:eastAsia="fr-FR"/>
            </w:rPr>
            <w:pict>
              <v:shapetype id="_x0000_t202" coordsize="21600,21600" o:spt="202" path="m,l,21600r21600,l21600,xe">
                <v:stroke joinstyle="miter"/>
                <v:path gradientshapeok="t" o:connecttype="rect"/>
              </v:shapetype>
              <v:shape id="Text Box 13" o:spid="_x0000_s1026" type="#_x0000_t202" style="position:absolute;margin-left:172.3pt;margin-top:305.15pt;width:315.05pt;height:137.9pt;z-index:25167001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" fillcolor="white [3212]" stroked="f">
                <v:fill color2="#757575 [1484]" o:opacity2="0" rotate="t" focus="100%" type="gradient"/>
                <v:textbox>
                  <w:txbxContent>
                    <w:p w:rsidR="00385D67" w:rsidRDefault="00385D67" w:rsidP="00ED1A0F">
                      <w:pPr>
                        <w:pBdr>
                          <w:bottom w:val="thinThickMediumGap" w:sz="24" w:space="1" w:color="auto"/>
                        </w:pBdr>
                        <w:rPr>
                          <w:b/>
                          <w:sz w:val="24"/>
                        </w:rPr>
                      </w:pPr>
                      <w:r w:rsidRPr="00ED1A0F">
                        <w:rPr>
                          <w:b/>
                          <w:sz w:val="24"/>
                        </w:rPr>
                        <w:t>Résumé</w:t>
                      </w:r>
                    </w:p>
                    <w:p w:rsidR="00385D67" w:rsidRDefault="00385D67" w:rsidP="00ED1A0F">
                      <w:pPr>
                        <w:jc w:val="both"/>
                        <w:rPr>
                          <w:sz w:val="24"/>
                        </w:rPr>
                      </w:pPr>
                      <w:r>
                        <w:rPr>
                          <w:b/>
                          <w:sz w:val="24"/>
                        </w:rPr>
                        <w:tab/>
                      </w:r>
                      <w:r>
                        <w:rPr>
                          <w:sz w:val="24"/>
                        </w:rPr>
                        <w:t>Ce document est un rapport de ce qui a été fait lors du projet de JEE portant sur a gestion d’annuaire de personnes enseigné par M. Jean-Luc Massat. En outre, ce TP traitera dans un premier temps la mise en place de la couche de stockage puis de la couche de présentation à travers l’utilisation de la technologie Java EE .</w:t>
                      </w:r>
                    </w:p>
                    <w:p w:rsidR="00385D67" w:rsidRPr="00ED1A0F" w:rsidRDefault="00385D67" w:rsidP="00ED1A0F">
                      <w:pPr>
                        <w:jc w:val="both"/>
                        <w:rPr>
                          <w:sz w:val="24"/>
                        </w:rPr>
                      </w:pPr>
                    </w:p>
                  </w:txbxContent>
                </v:textbox>
              </v:shape>
            </w:pict>
          </w:r>
          <w:r>
            <w:rPr>
              <w:lang w:eastAsia="fr-FR"/>
            </w:rPr>
            <w:pict>
              <v:shape id="Text Box 14" o:spid="_x0000_s1027" type="#_x0000_t202" style="position:absolute;margin-left:172.05pt;margin-top:442.15pt;width:315.05pt;height:80.75pt;z-index:25167104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" stroked="f">
                <v:fill color2="#767676" o:opacity2="0" rotate="t" focus="100%" type="gradient"/>
                <v:textbox>
                  <w:txbxContent>
                    <w:p w:rsidR="00385D67" w:rsidRDefault="00385D67" w:rsidP="0012648D">
                      <w:pPr>
                        <w:pBdr>
                          <w:bottom w:val="thinThickMediumGap" w:sz="24" w:space="1" w:color="auto"/>
                        </w:pBdr>
                        <w:rPr>
                          <w:b/>
                          <w:sz w:val="24"/>
                        </w:rPr>
                      </w:pPr>
                      <w:r>
                        <w:rPr>
                          <w:b/>
                          <w:sz w:val="24"/>
                        </w:rPr>
                        <w:t>Mots Clés</w:t>
                      </w:r>
                    </w:p>
                    <w:p w:rsidR="00385D67" w:rsidRDefault="00385D67" w:rsidP="0012648D">
                      <w:pPr>
                        <w:jc w:val="both"/>
                        <w:rPr>
                          <w:sz w:val="24"/>
                        </w:rPr>
                      </w:pPr>
                      <w:r>
                        <w:rPr>
                          <w:b/>
                          <w:sz w:val="24"/>
                        </w:rPr>
                        <w:tab/>
                      </w:r>
                      <w:r>
                        <w:rPr>
                          <w:sz w:val="24"/>
                        </w:rPr>
                        <w:t>Java EE, J2EE , DAO, JDBC, JSP, Servlet, application WEB, JSTL, xml, XHTM, Eclipse.</w:t>
                      </w:r>
                    </w:p>
                    <w:p w:rsidR="00385D67" w:rsidRPr="00ED1A0F" w:rsidRDefault="00385D67" w:rsidP="0012648D">
                      <w:pPr>
                        <w:jc w:val="both"/>
                        <w:rPr>
                          <w:sz w:val="24"/>
                        </w:rPr>
                      </w:pPr>
                    </w:p>
                  </w:txbxContent>
                </v:textbox>
              </v:shape>
            </w:pict>
          </w:r>
          <w:r>
            <w:rPr>
              <w:lang w:eastAsia="fr-FR"/>
            </w:rPr>
            <w:pict>
              <v:shape id="Text Box 12" o:spid="_x0000_s1028" type="#_x0000_t202" style="position:absolute;margin-left:-17.65pt;margin-top:553.6pt;width:242.05pt;height:70.85pt;z-index:25166796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" filled="f" stroked="f">
                <v:textbox>
                  <w:txbxContent>
                    <w:p w:rsidR="00385D67" w:rsidRDefault="00385D67" w:rsidP="006E2CD4">
                      <w:r>
                        <w:t>Aix-Marseille Université</w:t>
                      </w:r>
                      <w:r>
                        <w:br/>
                      </w:r>
                      <w:r>
                        <w:rPr>
                          <w:b/>
                        </w:rPr>
                        <w:t>Faculté des Sciences</w:t>
                      </w:r>
                      <w:r>
                        <w:br/>
                        <w:t>163 Avenue de Luminy</w:t>
                      </w:r>
                      <w:r>
                        <w:br/>
                        <w:t>Case 901 13288 MARSEILLE CEDEX 13</w:t>
                      </w:r>
                    </w:p>
                  </w:txbxContent>
                </v:textbox>
              </v:shape>
            </w:pict>
          </w:r>
          <w:r>
            <w:rPr>
              <w:lang w:eastAsia="fr-FR"/>
            </w:rPr>
            <w:pict>
              <v:shape id="Text Box 11" o:spid="_x0000_s1029" type="#_x0000_t202" style="position:absolute;margin-left:-17.4pt;margin-top:193.85pt;width:504.45pt;height:80.6pt;z-index:25166592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" filled="f" stroked="f">
                <v:textbox>
                  <w:txbxContent>
                    <w:p w:rsidR="00385D67" w:rsidRPr="006E2CD4" w:rsidRDefault="00385D67" w:rsidP="00A2235A">
                      <w:pPr>
                        <w:jc w:val="center"/>
                        <w:rPr>
                          <w:b/>
                          <w:sz w:val="24"/>
                        </w:rPr>
                      </w:pPr>
                      <w:r>
                        <w:rPr>
                          <w:b/>
                          <w:sz w:val="24"/>
                        </w:rPr>
                        <w:t>Numéro de Référence</w:t>
                      </w:r>
                      <w:r>
                        <w:rPr>
                          <w:b/>
                          <w:sz w:val="24"/>
                        </w:rPr>
                        <w:br/>
                        <w:t>#UNIVAMU001</w:t>
                      </w:r>
                    </w:p>
                    <w:p w:rsidR="00385D67" w:rsidRDefault="00385D67" w:rsidP="00546BC4">
                      <w:pPr>
                        <w:jc w:val="center"/>
                      </w:pPr>
                      <w:r w:rsidRPr="006E2CD4">
                        <w:rPr>
                          <w:sz w:val="24"/>
                        </w:rPr>
                        <w:t xml:space="preserve">(Document de </w:t>
                      </w:r>
                      <w:sdt>
                        <w:sdtPr>
                          <w:id w:val="48365708"/>
                          <w:docPartObj>
                            <w:docPartGallery w:val="Page Numbers (Top of Page)"/>
                            <w:docPartUnique/>
                          </w:docPartObj>
                        </w:sdtPr>
                        <w:sdtContent>
                          <w:r>
                            <w:t>X pages)</w:t>
                          </w:r>
                        </w:sdtContent>
                      </w:sdt>
                    </w:p>
                    <w:p w:rsidR="00385D67" w:rsidRPr="006E2CD4" w:rsidRDefault="00385D67" w:rsidP="00A2235A">
                      <w:pPr>
                        <w:jc w:val="center"/>
                        <w:rPr>
                          <w:sz w:val="24"/>
                        </w:rPr>
                      </w:pPr>
                    </w:p>
                  </w:txbxContent>
                </v:textbox>
              </v:shape>
            </w:pict>
          </w:r>
          <w:r>
            <w:rPr>
              <w:lang w:eastAsia="fr-FR"/>
            </w:rPr>
            <w:pict>
              <v:shape id="Text Box 10" o:spid="_x0000_s1030" type="#_x0000_t202" style="position:absolute;margin-left:-16.35pt;margin-top:97.15pt;width:503.4pt;height:89.2pt;z-index:2516638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" stroked="f">
                <v:fill color2="#767676" o:opacity2="0" rotate="t" focus="50%" type="gradient"/>
                <v:textbox>
                  <w:txbxContent>
                    <w:p w:rsidR="00385D67" w:rsidRPr="00285306" w:rsidRDefault="00A97A34" w:rsidP="00285306">
                      <w:pPr>
                        <w:pStyle w:val="Style1"/>
                      </w:pPr>
                      <w:sdt>
                        <w:sdtPr>
                          <w:alias w:val="Titre"/>
                          <w:tag w:val="Titre"/>
                          <w:id w:val="48365709"/>
                          <w:dataBinding w:prefixMappings="xmlns:ns0='http://schemas.openxmlformats.org/package/2006/metadata/core-properties' xmlns:ns1='http://purl.org/dc/elements/1.1/'" w:xpath="/ns0:coreProperties[1]/ns1:title[1]" w:storeItemID="{6C3C8BC8-F283-45AE-878A-BAB7291924A1}"/>
                          <w:text/>
                        </w:sdtPr>
                        <w:sdtEndPr>
                          <w:rPr>
                            <w:szCs w:val="22"/>
                          </w:rPr>
                        </w:sdtEndPr>
                        <w:sdtContent>
                          <w:r w:rsidR="00385D67">
                            <w:t>Java EE : Compte-rendu du projet</w:t>
                          </w:r>
                        </w:sdtContent>
                      </w:sdt>
                    </w:p>
                  </w:txbxContent>
                </v:textbox>
              </v:shape>
            </w:pict>
          </w:r>
          <w:r>
            <w:rPr>
              <w:lang w:eastAsia="fr-FR"/>
            </w:rPr>
            <w:pict>
              <v:shape id="Text Box 7" o:spid="_x0000_s1031" type="#_x0000_t202" style="position:absolute;margin-left:-10.95pt;margin-top:645.2pt;width:326.75pt;height:28.8pt;z-index:25166182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" filled="f" stroked="f">
                <v:textbox>
                  <w:txbxContent>
                    <w:p w:rsidR="00385D67" w:rsidRPr="002E212F" w:rsidRDefault="00385D67" w:rsidP="0095732B">
                      <w:pPr>
                        <w:pStyle w:val="NormalWeb"/>
                        <w:spacing w:after="0"/>
                        <w:rPr>
                          <w:rFonts w:asciiTheme="minorHAnsi" w:hAnsiTheme="minorHAnsi"/>
                          <w:color w:val="000000"/>
                          <w:sz w:val="16"/>
                          <w:szCs w:val="16"/>
                        </w:rPr>
                      </w:pPr>
                      <w:r w:rsidRPr="002E212F">
                        <w:rPr>
                          <w:rFonts w:asciiTheme="minorHAnsi" w:hAnsiTheme="minorHAnsi"/>
                          <w:color w:val="000000"/>
                          <w:sz w:val="16"/>
                          <w:szCs w:val="16"/>
                        </w:rPr>
                        <w:t xml:space="preserve">Ce document est la propriété </w:t>
                      </w:r>
                      <w:r>
                        <w:rPr>
                          <w:rFonts w:asciiTheme="minorHAnsi" w:hAnsiTheme="minorHAnsi"/>
                          <w:color w:val="000000"/>
                          <w:sz w:val="16"/>
                          <w:szCs w:val="16"/>
                        </w:rPr>
                        <w:t>d’Aix-Marseille Université</w:t>
                      </w:r>
                      <w:r w:rsidRPr="002E212F">
                        <w:rPr>
                          <w:rFonts w:asciiTheme="minorHAnsi" w:hAnsiTheme="minorHAnsi"/>
                          <w:color w:val="000000"/>
                          <w:sz w:val="16"/>
                          <w:szCs w:val="16"/>
                        </w:rPr>
                        <w:t xml:space="preserve">. </w:t>
                      </w:r>
                      <w:r>
                        <w:rPr>
                          <w:rFonts w:asciiTheme="minorHAnsi" w:hAnsiTheme="minorHAnsi"/>
                          <w:color w:val="000000"/>
                          <w:sz w:val="16"/>
                          <w:szCs w:val="16"/>
                        </w:rPr>
                        <w:br/>
                      </w:r>
                      <w:r w:rsidRPr="002E212F">
                        <w:rPr>
                          <w:rFonts w:asciiTheme="minorHAnsi" w:hAnsiTheme="minorHAnsi"/>
                          <w:color w:val="000000"/>
                          <w:sz w:val="16"/>
                          <w:szCs w:val="16"/>
                        </w:rPr>
                        <w:t>Toute reproduction même partielle ne peut se faire sans leur approbation préalable.</w:t>
                      </w:r>
                    </w:p>
                    <w:p w:rsidR="00385D67" w:rsidRDefault="00385D67" w:rsidP="0095732B"/>
                  </w:txbxContent>
                </v:textbox>
              </v:shape>
            </w:pict>
          </w:r>
          <w:r>
            <w:rPr>
              <w:lang w:eastAsia="fr-FR"/>
            </w:rPr>
            <w:pict>
              <v:shape id="Freeform 2" o:spid="_x0000_s1035" alt="Sonic_Light_2__Widescreen_by_aurora900" style="position:absolute;margin-left:54.2pt;margin-top:101.6pt;width:504.3pt;height:619.4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86,117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" o:allowincell="f" path="m,7l5,11744r9576,-6l10086,11237,10080,,,7xe" strokecolor="black [3213]">
                <v:fill r:id="rId10" o:title="Sonic_Light_2__Widescreen_by_aurora900" recolor="t" rotate="t" type="frame"/>
                <v:imagedata gain="19661f" blacklevel="22938f"/>
                <v:path arrowok="t" o:connecttype="custom" o:connectlocs="0,4689;3175,7867015;6083935,7862996;6404610,7527388;6400800,0;0,4689" o:connectangles="0,0,0,0,0,0"/>
                <w10:wrap anchorx="page" anchory="page"/>
                <w10:anchorlock/>
              </v:shape>
            </w:pict>
          </w:r>
          <w:r>
            <w:rPr>
              <w:lang w:eastAsia="fr-FR"/>
            </w:rPr>
            <w:pict>
              <v:rect id="Rectangle 5" o:spid="_x0000_s1034" alt="Sonic_Light_2__Widescreen_by_aurora900" style="position:absolute;margin-left:53.85pt;margin-top:50.4pt;width:504.05pt;height:39.6pt;z-index:-251658752;visibility:visible;mso-position-horizontal-relative:page;mso-position-vertical-relative:pag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" o:allowincell="f" strokecolor="black [3213]">
                <v:fill r:id="rId10" o:title="Sonic_Light_2__Widescreen_by_aurora900" recolor="t" rotate="t" type="frame"/>
                <v:imagedata gain="19661f" blacklevel="22938f"/>
                <w10:wrap anchorx="page" anchory="page"/>
                <w10:anchorlock/>
              </v:rect>
            </w:pict>
          </w:r>
          <w:r>
            <w:rPr>
              <w:lang w:eastAsia="fr-FR"/>
            </w:rPr>
            <w:pict>
              <v:shape id="Freeform 4" o:spid="_x0000_s1033" alt="Sonic_Light_2__Widescreen_by_aurora900" style="position:absolute;margin-left:54.5pt;margin-top:735.65pt;width:7in;height:40.9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80,8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" o:allowincell="f" path="m10078,510r2,308l,818,,2,9573,r505,510xe" strokecolor="black [3213]">
                <v:fill r:id="rId10" o:title="Sonic_Light_2__Widescreen_by_aurora900" recolor="t" rotate="t" type="frame"/>
                <v:imagedata gain="19661f" blacklevel="22938f"/>
                <v:path arrowok="t" o:connecttype="custom" o:connectlocs="6399530,323850;6400800,519430;0,519430;0,1270;6078855,0;6399530,323850" o:connectangles="0,0,0,0,0,0"/>
                <w10:wrap anchorx="page" anchory="page"/>
                <w10:anchorlock/>
              </v:shape>
            </w:pict>
          </w:r>
          <w:r>
            <w:rPr>
              <w:lang w:eastAsia="fr-FR"/>
            </w:rPr>
            <w:pict>
              <v:rect id="Rectangle 3" o:spid="_x0000_s1032" alt="Sonic_Light_2__Widescreen_by_aurora900" style="position:absolute;margin-left:548.45pt;margin-top:716.3pt;width:25.2pt;height:25.2pt;rotation:45;z-index:-251656704;visibility:visible;mso-position-horizontal-relative:page;mso-position-vertical-relative:pag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" o:allowincell="f" strokecolor="black [3213]">
                <v:fill r:id="rId10" o:title="Sonic_Light_2__Widescreen_by_aurora900" recolor="t" type="frame"/>
                <v:imagedata gain="19661f" blacklevel="22938f"/>
                <w10:wrap anchorx="page" anchory="page"/>
                <w10:anchorlock/>
              </v:rect>
            </w:pict>
          </w:r>
          <w:r w:rsidR="0079772A" w:rsidRPr="00D547F5">
            <w:br w:type="page"/>
          </w:r>
        </w:p>
        <w:p w:rsidR="00182B72" w:rsidRPr="00D547F5" w:rsidRDefault="00182B72" w:rsidP="00182B72">
          <w:pPr>
            <w:pStyle w:val="PT0"/>
          </w:pPr>
          <w:r w:rsidRPr="00D547F5">
            <w:lastRenderedPageBreak/>
            <w:t>Section des Rédacteurs</w:t>
          </w:r>
        </w:p>
        <w:p w:rsidR="00182B72" w:rsidRPr="00D547F5" w:rsidRDefault="00182B72" w:rsidP="00182B72"/>
        <w:tbl>
          <w:tblPr>
            <w:tblStyle w:val="Grilledutableau"/>
            <w:tblW w:w="0" w:type="auto"/>
            <w:tblInd w:w="108" w:type="dxa"/>
            <w:tblLook w:val="04A0"/>
          </w:tblPr>
          <w:tblGrid>
            <w:gridCol w:w="1560"/>
            <w:gridCol w:w="1701"/>
            <w:gridCol w:w="5811"/>
          </w:tblGrid>
          <w:tr w:rsidR="00CB14A2" w:rsidRPr="00D547F5" w:rsidTr="00C0289E">
            <w:tc>
              <w:tcPr>
                <w:tcW w:w="1560" w:type="dxa"/>
                <w:shd w:val="clear" w:color="auto" w:fill="D9D9D9" w:themeFill="background1" w:themeFillShade="D9"/>
              </w:tcPr>
              <w:p w:rsidR="00CB14A2" w:rsidRPr="00D547F5" w:rsidRDefault="00CB14A2">
                <w:pPr>
                  <w:rPr>
                    <w:b/>
                  </w:rPr>
                </w:pPr>
                <w:r w:rsidRPr="00D547F5">
                  <w:rPr>
                    <w:b/>
                  </w:rPr>
                  <w:t>Nom</w:t>
                </w:r>
              </w:p>
            </w:tc>
            <w:tc>
              <w:tcPr>
                <w:tcW w:w="1701" w:type="dxa"/>
                <w:shd w:val="clear" w:color="auto" w:fill="D9D9D9" w:themeFill="background1" w:themeFillShade="D9"/>
              </w:tcPr>
              <w:p w:rsidR="00CB14A2" w:rsidRPr="00D547F5" w:rsidRDefault="00CB14A2" w:rsidP="00CB14A2">
                <w:pPr>
                  <w:rPr>
                    <w:b/>
                  </w:rPr>
                </w:pPr>
                <w:r w:rsidRPr="00D547F5">
                  <w:rPr>
                    <w:b/>
                  </w:rPr>
                  <w:t>Prénom</w:t>
                </w:r>
              </w:p>
            </w:tc>
            <w:tc>
              <w:tcPr>
                <w:tcW w:w="5811" w:type="dxa"/>
                <w:shd w:val="clear" w:color="auto" w:fill="D9D9D9" w:themeFill="background1" w:themeFillShade="D9"/>
              </w:tcPr>
              <w:p w:rsidR="00CB14A2" w:rsidRPr="00D547F5" w:rsidRDefault="00CB14A2">
                <w:pPr>
                  <w:rPr>
                    <w:b/>
                  </w:rPr>
                </w:pPr>
                <w:r w:rsidRPr="00D547F5">
                  <w:rPr>
                    <w:b/>
                  </w:rPr>
                  <w:t>Contribution</w:t>
                </w:r>
              </w:p>
            </w:tc>
          </w:tr>
          <w:tr w:rsidR="00CB14A2" w:rsidRPr="00D547F5" w:rsidTr="00C0289E">
            <w:tc>
              <w:tcPr>
                <w:tcW w:w="1560" w:type="dxa"/>
              </w:tcPr>
              <w:p w:rsidR="00CB14A2" w:rsidRPr="00D547F5" w:rsidRDefault="00411008">
                <w:r w:rsidRPr="00D547F5">
                  <w:t>Gairoard</w:t>
                </w:r>
              </w:p>
            </w:tc>
            <w:tc>
              <w:tcPr>
                <w:tcW w:w="1701" w:type="dxa"/>
              </w:tcPr>
              <w:p w:rsidR="00CB14A2" w:rsidRPr="00D547F5" w:rsidRDefault="00411008">
                <w:r w:rsidRPr="00D547F5">
                  <w:t>Lionel</w:t>
                </w:r>
              </w:p>
            </w:tc>
            <w:tc>
              <w:tcPr>
                <w:tcW w:w="5811" w:type="dxa"/>
              </w:tcPr>
              <w:p w:rsidR="00CB14A2" w:rsidRPr="00D547F5" w:rsidRDefault="00411008">
                <w:r w:rsidRPr="00D547F5">
                  <w:t>Rédaction du rapport</w:t>
                </w:r>
              </w:p>
            </w:tc>
          </w:tr>
          <w:tr w:rsidR="00CB14A2" w:rsidRPr="00D547F5" w:rsidTr="00C0289E">
            <w:tc>
              <w:tcPr>
                <w:tcW w:w="1560" w:type="dxa"/>
              </w:tcPr>
              <w:p w:rsidR="00CB14A2" w:rsidRPr="00D547F5" w:rsidRDefault="00C71AE7">
                <w:r>
                  <w:t>Pachy</w:t>
                </w:r>
              </w:p>
            </w:tc>
            <w:tc>
              <w:tcPr>
                <w:tcW w:w="1701" w:type="dxa"/>
              </w:tcPr>
              <w:p w:rsidR="00CB14A2" w:rsidRPr="00D547F5" w:rsidRDefault="00C71AE7">
                <w:r>
                  <w:t>Ravi</w:t>
                </w:r>
              </w:p>
            </w:tc>
            <w:tc>
              <w:tcPr>
                <w:tcW w:w="5811" w:type="dxa"/>
              </w:tcPr>
              <w:p w:rsidR="00CB14A2" w:rsidRPr="00D547F5" w:rsidRDefault="00C71AE7">
                <w:r w:rsidRPr="00D547F5">
                  <w:t>Rédaction du rapport</w:t>
                </w:r>
              </w:p>
            </w:tc>
          </w:tr>
          <w:tr w:rsidR="00CB14A2" w:rsidRPr="00D547F5" w:rsidTr="00C0289E">
            <w:tc>
              <w:tcPr>
                <w:tcW w:w="1560" w:type="dxa"/>
              </w:tcPr>
              <w:p w:rsidR="00CB14A2" w:rsidRPr="00D547F5" w:rsidRDefault="00CB14A2"/>
            </w:tc>
            <w:tc>
              <w:tcPr>
                <w:tcW w:w="1701" w:type="dxa"/>
              </w:tcPr>
              <w:p w:rsidR="00CB14A2" w:rsidRPr="00D547F5" w:rsidRDefault="00CB14A2"/>
            </w:tc>
            <w:tc>
              <w:tcPr>
                <w:tcW w:w="5811" w:type="dxa"/>
              </w:tcPr>
              <w:p w:rsidR="00CB14A2" w:rsidRPr="00D547F5" w:rsidRDefault="00CB14A2"/>
            </w:tc>
          </w:tr>
          <w:tr w:rsidR="00CB14A2" w:rsidRPr="00D547F5" w:rsidTr="00C0289E">
            <w:tc>
              <w:tcPr>
                <w:tcW w:w="1560" w:type="dxa"/>
              </w:tcPr>
              <w:p w:rsidR="00CB14A2" w:rsidRPr="00D547F5" w:rsidRDefault="00CB14A2"/>
            </w:tc>
            <w:tc>
              <w:tcPr>
                <w:tcW w:w="1701" w:type="dxa"/>
              </w:tcPr>
              <w:p w:rsidR="00CB14A2" w:rsidRPr="00D547F5" w:rsidRDefault="00CB14A2"/>
            </w:tc>
            <w:tc>
              <w:tcPr>
                <w:tcW w:w="5811" w:type="dxa"/>
              </w:tcPr>
              <w:p w:rsidR="00CB14A2" w:rsidRPr="00D547F5" w:rsidRDefault="00CB14A2"/>
            </w:tc>
          </w:tr>
        </w:tbl>
        <w:p w:rsidR="00182B72" w:rsidRPr="00D547F5" w:rsidRDefault="00182B72"/>
        <w:p w:rsidR="00CB14A2" w:rsidRPr="00D547F5" w:rsidRDefault="00CB14A2"/>
        <w:p w:rsidR="00CB14A2" w:rsidRPr="00D547F5" w:rsidRDefault="00CB14A2"/>
        <w:p w:rsidR="00CB14A2" w:rsidRPr="00D547F5" w:rsidRDefault="00CB14A2" w:rsidP="00CB14A2">
          <w:pPr>
            <w:pStyle w:val="PT0"/>
          </w:pPr>
          <w:r w:rsidRPr="00D547F5">
            <w:t>Contacts</w:t>
          </w:r>
        </w:p>
        <w:p w:rsidR="00CB14A2" w:rsidRPr="00D547F5" w:rsidRDefault="00CB14A2" w:rsidP="00CB14A2">
          <w:pPr>
            <w:pStyle w:val="Normal1"/>
          </w:pPr>
        </w:p>
        <w:tbl>
          <w:tblPr>
            <w:tblStyle w:val="Grilledutableau"/>
            <w:tblW w:w="0" w:type="auto"/>
            <w:tblInd w:w="108" w:type="dxa"/>
            <w:tblLook w:val="04A0"/>
          </w:tblPr>
          <w:tblGrid>
            <w:gridCol w:w="1560"/>
            <w:gridCol w:w="1701"/>
            <w:gridCol w:w="2976"/>
            <w:gridCol w:w="2867"/>
          </w:tblGrid>
          <w:tr w:rsidR="00411008" w:rsidRPr="00D547F5" w:rsidTr="00C0289E">
            <w:tc>
              <w:tcPr>
                <w:tcW w:w="1560" w:type="dxa"/>
                <w:shd w:val="clear" w:color="auto" w:fill="D9D9D9" w:themeFill="background1" w:themeFillShade="D9"/>
              </w:tcPr>
              <w:p w:rsidR="00CB14A2" w:rsidRPr="00D547F5" w:rsidRDefault="00CB14A2" w:rsidP="00CB14A2">
                <w:pPr>
                  <w:pStyle w:val="Normal1"/>
                  <w:ind w:firstLine="0"/>
                  <w:rPr>
                    <w:b/>
                  </w:rPr>
                </w:pPr>
                <w:r w:rsidRPr="00D547F5">
                  <w:rPr>
                    <w:b/>
                  </w:rPr>
                  <w:t>Nom</w:t>
                </w:r>
              </w:p>
            </w:tc>
            <w:tc>
              <w:tcPr>
                <w:tcW w:w="1701" w:type="dxa"/>
                <w:shd w:val="clear" w:color="auto" w:fill="D9D9D9" w:themeFill="background1" w:themeFillShade="D9"/>
              </w:tcPr>
              <w:p w:rsidR="00CB14A2" w:rsidRPr="00D547F5" w:rsidRDefault="00CB14A2" w:rsidP="00CB14A2">
                <w:pPr>
                  <w:pStyle w:val="Normal1"/>
                  <w:ind w:firstLine="0"/>
                  <w:rPr>
                    <w:b/>
                  </w:rPr>
                </w:pPr>
                <w:r w:rsidRPr="00D547F5">
                  <w:rPr>
                    <w:b/>
                  </w:rPr>
                  <w:t>Prénom</w:t>
                </w:r>
              </w:p>
            </w:tc>
            <w:tc>
              <w:tcPr>
                <w:tcW w:w="2976" w:type="dxa"/>
                <w:shd w:val="clear" w:color="auto" w:fill="D9D9D9" w:themeFill="background1" w:themeFillShade="D9"/>
              </w:tcPr>
              <w:p w:rsidR="00CB14A2" w:rsidRPr="00D547F5" w:rsidRDefault="00CB14A2" w:rsidP="00CB14A2">
                <w:pPr>
                  <w:pStyle w:val="Normal1"/>
                  <w:ind w:firstLine="0"/>
                  <w:rPr>
                    <w:b/>
                  </w:rPr>
                </w:pPr>
                <w:r w:rsidRPr="00D547F5">
                  <w:rPr>
                    <w:b/>
                  </w:rPr>
                  <w:t>Email</w:t>
                </w:r>
              </w:p>
            </w:tc>
            <w:tc>
              <w:tcPr>
                <w:tcW w:w="2867" w:type="dxa"/>
                <w:shd w:val="clear" w:color="auto" w:fill="D9D9D9" w:themeFill="background1" w:themeFillShade="D9"/>
              </w:tcPr>
              <w:p w:rsidR="00CB14A2" w:rsidRPr="00D547F5" w:rsidRDefault="00CB14A2" w:rsidP="00CB14A2">
                <w:pPr>
                  <w:pStyle w:val="Normal1"/>
                  <w:ind w:firstLine="0"/>
                  <w:rPr>
                    <w:b/>
                  </w:rPr>
                </w:pPr>
                <w:r w:rsidRPr="00D547F5">
                  <w:rPr>
                    <w:b/>
                  </w:rPr>
                  <w:t>Fonction</w:t>
                </w:r>
              </w:p>
            </w:tc>
          </w:tr>
          <w:tr w:rsidR="00CB14A2" w:rsidRPr="00D547F5" w:rsidTr="00C0289E">
            <w:tc>
              <w:tcPr>
                <w:tcW w:w="1560" w:type="dxa"/>
              </w:tcPr>
              <w:p w:rsidR="00CB14A2" w:rsidRPr="00D547F5" w:rsidRDefault="00411008" w:rsidP="00CB14A2">
                <w:pPr>
                  <w:pStyle w:val="Normal1"/>
                  <w:ind w:firstLine="0"/>
                </w:pPr>
                <w:r w:rsidRPr="00D547F5">
                  <w:t>Gairoard</w:t>
                </w:r>
              </w:p>
            </w:tc>
            <w:tc>
              <w:tcPr>
                <w:tcW w:w="1701" w:type="dxa"/>
              </w:tcPr>
              <w:p w:rsidR="00CB14A2" w:rsidRPr="00D547F5" w:rsidRDefault="00411008" w:rsidP="00CB14A2">
                <w:pPr>
                  <w:pStyle w:val="Normal1"/>
                  <w:ind w:firstLine="0"/>
                </w:pPr>
                <w:r w:rsidRPr="00D547F5">
                  <w:t>Lionel</w:t>
                </w:r>
              </w:p>
            </w:tc>
            <w:tc>
              <w:tcPr>
                <w:tcW w:w="2976" w:type="dxa"/>
              </w:tcPr>
              <w:p w:rsidR="00CB14A2" w:rsidRPr="00D547F5" w:rsidRDefault="00A97A34" w:rsidP="00CB14A2">
                <w:pPr>
                  <w:pStyle w:val="Normal1"/>
                  <w:ind w:firstLine="0"/>
                </w:pPr>
                <w:hyperlink r:id="rId11" w:history="1">
                  <w:r w:rsidR="00411008" w:rsidRPr="00D547F5">
                    <w:rPr>
                      <w:rStyle w:val="Lienhypertexte"/>
                    </w:rPr>
                    <w:t>lionel.gairoard@gmail.com</w:t>
                  </w:r>
                </w:hyperlink>
              </w:p>
            </w:tc>
            <w:tc>
              <w:tcPr>
                <w:tcW w:w="2867" w:type="dxa"/>
              </w:tcPr>
              <w:p w:rsidR="00CB14A2" w:rsidRPr="00D547F5" w:rsidRDefault="00411008" w:rsidP="00CB14A2">
                <w:pPr>
                  <w:pStyle w:val="Normal1"/>
                  <w:ind w:firstLine="0"/>
                </w:pPr>
                <w:r w:rsidRPr="00D547F5">
                  <w:t>Etudiant</w:t>
                </w:r>
              </w:p>
            </w:tc>
          </w:tr>
          <w:tr w:rsidR="00CB14A2" w:rsidRPr="00D547F5" w:rsidTr="00C0289E">
            <w:tc>
              <w:tcPr>
                <w:tcW w:w="1560" w:type="dxa"/>
              </w:tcPr>
              <w:p w:rsidR="00CB14A2" w:rsidRPr="00D547F5" w:rsidRDefault="00C71AE7" w:rsidP="00CB14A2">
                <w:pPr>
                  <w:pStyle w:val="Normal1"/>
                  <w:ind w:firstLine="0"/>
                </w:pPr>
                <w:r>
                  <w:t>Pachy</w:t>
                </w:r>
              </w:p>
            </w:tc>
            <w:tc>
              <w:tcPr>
                <w:tcW w:w="1701" w:type="dxa"/>
              </w:tcPr>
              <w:p w:rsidR="00CB14A2" w:rsidRPr="00D547F5" w:rsidRDefault="00C71AE7" w:rsidP="00CB14A2">
                <w:pPr>
                  <w:pStyle w:val="Normal1"/>
                  <w:ind w:firstLine="0"/>
                </w:pPr>
                <w:r>
                  <w:t>Ravi</w:t>
                </w:r>
              </w:p>
            </w:tc>
            <w:tc>
              <w:tcPr>
                <w:tcW w:w="2976" w:type="dxa"/>
              </w:tcPr>
              <w:p w:rsidR="00CB14A2" w:rsidRPr="00D547F5" w:rsidRDefault="00C71AE7" w:rsidP="00CB14A2">
                <w:pPr>
                  <w:pStyle w:val="Normal1"/>
                  <w:ind w:firstLine="0"/>
                </w:pPr>
                <w:hyperlink r:id="rId12" w:history="1">
                  <w:r w:rsidRPr="00292C8C">
                    <w:rPr>
                      <w:rStyle w:val="Lienhypertexte"/>
                    </w:rPr>
                    <w:t>pachy.ravi@gmail.com</w:t>
                  </w:r>
                </w:hyperlink>
              </w:p>
            </w:tc>
            <w:tc>
              <w:tcPr>
                <w:tcW w:w="2867" w:type="dxa"/>
              </w:tcPr>
              <w:p w:rsidR="00CB14A2" w:rsidRPr="00D547F5" w:rsidRDefault="00C71AE7" w:rsidP="00CB14A2">
                <w:pPr>
                  <w:pStyle w:val="Normal1"/>
                  <w:ind w:firstLine="0"/>
                </w:pPr>
                <w:r>
                  <w:t>Étudiant</w:t>
                </w:r>
              </w:p>
            </w:tc>
          </w:tr>
          <w:tr w:rsidR="00CB14A2" w:rsidRPr="00D547F5" w:rsidTr="00C0289E">
            <w:tc>
              <w:tcPr>
                <w:tcW w:w="1560" w:type="dxa"/>
              </w:tcPr>
              <w:p w:rsidR="00CB14A2" w:rsidRPr="00D547F5" w:rsidRDefault="00CB14A2" w:rsidP="00CB14A2">
                <w:pPr>
                  <w:pStyle w:val="Normal1"/>
                  <w:ind w:firstLine="0"/>
                </w:pPr>
              </w:p>
            </w:tc>
            <w:tc>
              <w:tcPr>
                <w:tcW w:w="1701" w:type="dxa"/>
              </w:tcPr>
              <w:p w:rsidR="00CB14A2" w:rsidRPr="00D547F5" w:rsidRDefault="00CB14A2" w:rsidP="00CB14A2">
                <w:pPr>
                  <w:pStyle w:val="Normal1"/>
                  <w:ind w:firstLine="0"/>
                </w:pPr>
              </w:p>
            </w:tc>
            <w:tc>
              <w:tcPr>
                <w:tcW w:w="2976" w:type="dxa"/>
              </w:tcPr>
              <w:p w:rsidR="00CB14A2" w:rsidRPr="00D547F5" w:rsidRDefault="00CB14A2" w:rsidP="00CB14A2">
                <w:pPr>
                  <w:pStyle w:val="Normal1"/>
                  <w:ind w:firstLine="0"/>
                </w:pPr>
              </w:p>
            </w:tc>
            <w:tc>
              <w:tcPr>
                <w:tcW w:w="2867" w:type="dxa"/>
              </w:tcPr>
              <w:p w:rsidR="00CB14A2" w:rsidRPr="00D547F5" w:rsidRDefault="00CB14A2" w:rsidP="00CB14A2">
                <w:pPr>
                  <w:pStyle w:val="Normal1"/>
                  <w:ind w:firstLine="0"/>
                </w:pPr>
              </w:p>
            </w:tc>
          </w:tr>
          <w:tr w:rsidR="00CB14A2" w:rsidRPr="00D547F5" w:rsidTr="00C0289E">
            <w:tc>
              <w:tcPr>
                <w:tcW w:w="1560" w:type="dxa"/>
              </w:tcPr>
              <w:p w:rsidR="00CB14A2" w:rsidRPr="00D547F5" w:rsidRDefault="00CB14A2" w:rsidP="00CB14A2">
                <w:pPr>
                  <w:pStyle w:val="Normal1"/>
                  <w:ind w:firstLine="0"/>
                </w:pPr>
              </w:p>
            </w:tc>
            <w:tc>
              <w:tcPr>
                <w:tcW w:w="1701" w:type="dxa"/>
              </w:tcPr>
              <w:p w:rsidR="00CB14A2" w:rsidRPr="00D547F5" w:rsidRDefault="00CB14A2" w:rsidP="00CB14A2">
                <w:pPr>
                  <w:pStyle w:val="Normal1"/>
                  <w:ind w:firstLine="0"/>
                </w:pPr>
              </w:p>
            </w:tc>
            <w:tc>
              <w:tcPr>
                <w:tcW w:w="2976" w:type="dxa"/>
              </w:tcPr>
              <w:p w:rsidR="00CB14A2" w:rsidRPr="00D547F5" w:rsidRDefault="00CB14A2" w:rsidP="00CB14A2">
                <w:pPr>
                  <w:pStyle w:val="Normal1"/>
                  <w:ind w:firstLine="0"/>
                </w:pPr>
              </w:p>
            </w:tc>
            <w:tc>
              <w:tcPr>
                <w:tcW w:w="2867" w:type="dxa"/>
              </w:tcPr>
              <w:p w:rsidR="00CB14A2" w:rsidRPr="00D547F5" w:rsidRDefault="00CB14A2" w:rsidP="00CB14A2">
                <w:pPr>
                  <w:pStyle w:val="Normal1"/>
                  <w:ind w:firstLine="0"/>
                </w:pPr>
              </w:p>
            </w:tc>
          </w:tr>
        </w:tbl>
        <w:p w:rsidR="00CB14A2" w:rsidRPr="00D547F5" w:rsidRDefault="00CB14A2" w:rsidP="00CB14A2">
          <w:pPr>
            <w:pStyle w:val="Normal1"/>
          </w:pPr>
        </w:p>
        <w:p w:rsidR="00CB14A2" w:rsidRPr="00D547F5" w:rsidRDefault="00CB14A2" w:rsidP="00CB14A2">
          <w:pPr>
            <w:pStyle w:val="Normal1"/>
          </w:pPr>
        </w:p>
        <w:p w:rsidR="00CB14A2" w:rsidRPr="00D547F5" w:rsidRDefault="00CB14A2" w:rsidP="00CB14A2">
          <w:pPr>
            <w:pStyle w:val="Normal1"/>
          </w:pPr>
        </w:p>
        <w:p w:rsidR="00CB14A2" w:rsidRPr="00D547F5" w:rsidRDefault="00CB14A2" w:rsidP="00CB14A2">
          <w:pPr>
            <w:pStyle w:val="PT0"/>
          </w:pPr>
          <w:r w:rsidRPr="00D547F5">
            <w:t>Historique des Modifications</w:t>
          </w:r>
        </w:p>
        <w:p w:rsidR="00CB14A2" w:rsidRPr="00D547F5" w:rsidRDefault="00CB14A2" w:rsidP="00CB14A2"/>
        <w:tbl>
          <w:tblPr>
            <w:tblStyle w:val="Grilledutableau"/>
            <w:tblW w:w="0" w:type="auto"/>
            <w:tblInd w:w="108" w:type="dxa"/>
            <w:tblLook w:val="04A0"/>
          </w:tblPr>
          <w:tblGrid>
            <w:gridCol w:w="4311"/>
            <w:gridCol w:w="1055"/>
            <w:gridCol w:w="990"/>
            <w:gridCol w:w="2824"/>
          </w:tblGrid>
          <w:tr w:rsidR="00CB14A2" w:rsidRPr="00D547F5" w:rsidTr="00C0289E">
            <w:tc>
              <w:tcPr>
                <w:tcW w:w="4395" w:type="dxa"/>
                <w:shd w:val="clear" w:color="auto" w:fill="D9D9D9" w:themeFill="background1" w:themeFillShade="D9"/>
              </w:tcPr>
              <w:p w:rsidR="00CB14A2" w:rsidRPr="00D547F5" w:rsidRDefault="00CB14A2" w:rsidP="00D103FB">
                <w:pPr>
                  <w:pStyle w:val="Normal1"/>
                  <w:ind w:firstLine="0"/>
                  <w:rPr>
                    <w:b/>
                  </w:rPr>
                </w:pPr>
                <w:r w:rsidRPr="00D547F5">
                  <w:rPr>
                    <w:b/>
                  </w:rPr>
                  <w:t>Modifications</w:t>
                </w:r>
              </w:p>
            </w:tc>
            <w:tc>
              <w:tcPr>
                <w:tcW w:w="850" w:type="dxa"/>
                <w:shd w:val="clear" w:color="auto" w:fill="D9D9D9" w:themeFill="background1" w:themeFillShade="D9"/>
              </w:tcPr>
              <w:p w:rsidR="00CB14A2" w:rsidRPr="00D547F5" w:rsidRDefault="00CB14A2" w:rsidP="00D103FB">
                <w:pPr>
                  <w:pStyle w:val="Normal1"/>
                  <w:ind w:firstLine="0"/>
                  <w:rPr>
                    <w:b/>
                  </w:rPr>
                </w:pPr>
                <w:r w:rsidRPr="00D547F5">
                  <w:rPr>
                    <w:b/>
                  </w:rPr>
                  <w:t>Date</w:t>
                </w:r>
              </w:p>
            </w:tc>
            <w:tc>
              <w:tcPr>
                <w:tcW w:w="992" w:type="dxa"/>
                <w:shd w:val="clear" w:color="auto" w:fill="D9D9D9" w:themeFill="background1" w:themeFillShade="D9"/>
              </w:tcPr>
              <w:p w:rsidR="00CB14A2" w:rsidRPr="00D547F5" w:rsidRDefault="00CB14A2" w:rsidP="00D103FB">
                <w:pPr>
                  <w:pStyle w:val="Normal1"/>
                  <w:ind w:firstLine="0"/>
                  <w:rPr>
                    <w:b/>
                  </w:rPr>
                </w:pPr>
                <w:r w:rsidRPr="00D547F5">
                  <w:rPr>
                    <w:b/>
                  </w:rPr>
                  <w:t>Version</w:t>
                </w:r>
              </w:p>
            </w:tc>
            <w:tc>
              <w:tcPr>
                <w:tcW w:w="2867" w:type="dxa"/>
                <w:shd w:val="clear" w:color="auto" w:fill="D9D9D9" w:themeFill="background1" w:themeFillShade="D9"/>
              </w:tcPr>
              <w:p w:rsidR="00CB14A2" w:rsidRPr="00D547F5" w:rsidRDefault="00CB14A2" w:rsidP="00D103FB">
                <w:pPr>
                  <w:pStyle w:val="Normal1"/>
                  <w:ind w:firstLine="0"/>
                  <w:rPr>
                    <w:b/>
                  </w:rPr>
                </w:pPr>
                <w:r w:rsidRPr="00D547F5">
                  <w:rPr>
                    <w:b/>
                  </w:rPr>
                  <w:t>Approbateur de la diffusion</w:t>
                </w:r>
              </w:p>
            </w:tc>
          </w:tr>
          <w:tr w:rsidR="00CB14A2" w:rsidRPr="00D547F5" w:rsidTr="00CB14A2">
            <w:tc>
              <w:tcPr>
                <w:tcW w:w="4395" w:type="dxa"/>
              </w:tcPr>
              <w:p w:rsidR="00CB14A2" w:rsidRPr="00D547F5" w:rsidRDefault="00411008" w:rsidP="00D103FB">
                <w:pPr>
                  <w:pStyle w:val="Normal1"/>
                  <w:ind w:firstLine="0"/>
                </w:pPr>
                <w:r w:rsidRPr="00D547F5">
                  <w:t>Rédaction du rapport</w:t>
                </w:r>
              </w:p>
            </w:tc>
            <w:tc>
              <w:tcPr>
                <w:tcW w:w="850" w:type="dxa"/>
              </w:tcPr>
              <w:p w:rsidR="00CB14A2" w:rsidRPr="00D547F5" w:rsidRDefault="007A483F" w:rsidP="00D103FB">
                <w:pPr>
                  <w:pStyle w:val="Normal1"/>
                  <w:ind w:firstLine="0"/>
                </w:pPr>
                <w:r w:rsidRPr="00D547F5">
                  <w:t>28</w:t>
                </w:r>
                <w:r w:rsidR="00411008" w:rsidRPr="00D547F5">
                  <w:t>/01/14</w:t>
                </w:r>
              </w:p>
            </w:tc>
            <w:tc>
              <w:tcPr>
                <w:tcW w:w="992" w:type="dxa"/>
              </w:tcPr>
              <w:p w:rsidR="00CB14A2" w:rsidRPr="00D547F5" w:rsidRDefault="00411008" w:rsidP="00D103FB">
                <w:pPr>
                  <w:pStyle w:val="Normal1"/>
                  <w:ind w:firstLine="0"/>
                </w:pPr>
                <w:r w:rsidRPr="00D547F5">
                  <w:t>1.0</w:t>
                </w:r>
              </w:p>
            </w:tc>
            <w:tc>
              <w:tcPr>
                <w:tcW w:w="2867" w:type="dxa"/>
              </w:tcPr>
              <w:p w:rsidR="00CB14A2" w:rsidRPr="00D547F5" w:rsidRDefault="00411008" w:rsidP="00D103FB">
                <w:pPr>
                  <w:pStyle w:val="Normal1"/>
                  <w:ind w:firstLine="0"/>
                </w:pPr>
                <w:r w:rsidRPr="00D547F5">
                  <w:t>Gairoard Lionel</w:t>
                </w:r>
                <w:r w:rsidR="00C71AE7">
                  <w:t>, Pachy Ravi</w:t>
                </w:r>
              </w:p>
            </w:tc>
          </w:tr>
          <w:tr w:rsidR="00CB14A2" w:rsidRPr="00D547F5" w:rsidTr="00CB14A2">
            <w:tc>
              <w:tcPr>
                <w:tcW w:w="4395" w:type="dxa"/>
              </w:tcPr>
              <w:p w:rsidR="00CB14A2" w:rsidRPr="00D547F5" w:rsidRDefault="00CB14A2" w:rsidP="00D103FB">
                <w:pPr>
                  <w:pStyle w:val="Normal1"/>
                  <w:ind w:firstLine="0"/>
                </w:pPr>
              </w:p>
            </w:tc>
            <w:tc>
              <w:tcPr>
                <w:tcW w:w="850" w:type="dxa"/>
              </w:tcPr>
              <w:p w:rsidR="00CB14A2" w:rsidRPr="00D547F5" w:rsidRDefault="00CB14A2" w:rsidP="00D103FB">
                <w:pPr>
                  <w:pStyle w:val="Normal1"/>
                  <w:ind w:firstLine="0"/>
                </w:pPr>
              </w:p>
            </w:tc>
            <w:tc>
              <w:tcPr>
                <w:tcW w:w="992" w:type="dxa"/>
              </w:tcPr>
              <w:p w:rsidR="00CB14A2" w:rsidRPr="00D547F5" w:rsidRDefault="00CB14A2" w:rsidP="00D103FB">
                <w:pPr>
                  <w:pStyle w:val="Normal1"/>
                  <w:ind w:firstLine="0"/>
                </w:pPr>
              </w:p>
            </w:tc>
            <w:tc>
              <w:tcPr>
                <w:tcW w:w="2867" w:type="dxa"/>
              </w:tcPr>
              <w:p w:rsidR="00CB14A2" w:rsidRPr="00D547F5" w:rsidRDefault="00CB14A2" w:rsidP="00D103FB">
                <w:pPr>
                  <w:pStyle w:val="Normal1"/>
                  <w:ind w:firstLine="0"/>
                </w:pPr>
              </w:p>
            </w:tc>
          </w:tr>
          <w:tr w:rsidR="00CB14A2" w:rsidRPr="00D547F5" w:rsidTr="00CB14A2">
            <w:tc>
              <w:tcPr>
                <w:tcW w:w="4395" w:type="dxa"/>
              </w:tcPr>
              <w:p w:rsidR="00CB14A2" w:rsidRPr="00D547F5" w:rsidRDefault="00CB14A2" w:rsidP="00D103FB">
                <w:pPr>
                  <w:pStyle w:val="Normal1"/>
                  <w:ind w:firstLine="0"/>
                </w:pPr>
              </w:p>
            </w:tc>
            <w:tc>
              <w:tcPr>
                <w:tcW w:w="850" w:type="dxa"/>
              </w:tcPr>
              <w:p w:rsidR="00CB14A2" w:rsidRPr="00D547F5" w:rsidRDefault="00CB14A2" w:rsidP="00D103FB">
                <w:pPr>
                  <w:pStyle w:val="Normal1"/>
                  <w:ind w:firstLine="0"/>
                </w:pPr>
              </w:p>
            </w:tc>
            <w:tc>
              <w:tcPr>
                <w:tcW w:w="992" w:type="dxa"/>
              </w:tcPr>
              <w:p w:rsidR="00CB14A2" w:rsidRPr="00D547F5" w:rsidRDefault="00CB14A2" w:rsidP="00D103FB">
                <w:pPr>
                  <w:pStyle w:val="Normal1"/>
                  <w:ind w:firstLine="0"/>
                </w:pPr>
              </w:p>
            </w:tc>
            <w:tc>
              <w:tcPr>
                <w:tcW w:w="2867" w:type="dxa"/>
              </w:tcPr>
              <w:p w:rsidR="00CB14A2" w:rsidRPr="00D547F5" w:rsidRDefault="00CB14A2" w:rsidP="00D103FB">
                <w:pPr>
                  <w:pStyle w:val="Normal1"/>
                  <w:ind w:firstLine="0"/>
                </w:pPr>
              </w:p>
            </w:tc>
          </w:tr>
          <w:tr w:rsidR="00CB14A2" w:rsidRPr="00D547F5" w:rsidTr="00CB14A2">
            <w:tc>
              <w:tcPr>
                <w:tcW w:w="4395" w:type="dxa"/>
              </w:tcPr>
              <w:p w:rsidR="00CB14A2" w:rsidRPr="00D547F5" w:rsidRDefault="00CB14A2" w:rsidP="00D103FB">
                <w:pPr>
                  <w:pStyle w:val="Normal1"/>
                  <w:ind w:firstLine="0"/>
                </w:pPr>
              </w:p>
            </w:tc>
            <w:tc>
              <w:tcPr>
                <w:tcW w:w="850" w:type="dxa"/>
              </w:tcPr>
              <w:p w:rsidR="00CB14A2" w:rsidRPr="00D547F5" w:rsidRDefault="00CB14A2" w:rsidP="00D103FB">
                <w:pPr>
                  <w:pStyle w:val="Normal1"/>
                  <w:ind w:firstLine="0"/>
                </w:pPr>
              </w:p>
            </w:tc>
            <w:tc>
              <w:tcPr>
                <w:tcW w:w="992" w:type="dxa"/>
              </w:tcPr>
              <w:p w:rsidR="00CB14A2" w:rsidRPr="00D547F5" w:rsidRDefault="00CB14A2" w:rsidP="00D103FB">
                <w:pPr>
                  <w:pStyle w:val="Normal1"/>
                  <w:ind w:firstLine="0"/>
                </w:pPr>
              </w:p>
            </w:tc>
            <w:tc>
              <w:tcPr>
                <w:tcW w:w="2867" w:type="dxa"/>
              </w:tcPr>
              <w:p w:rsidR="00CB14A2" w:rsidRPr="00D547F5" w:rsidRDefault="00CB14A2" w:rsidP="00D103FB">
                <w:pPr>
                  <w:pStyle w:val="Normal1"/>
                  <w:ind w:firstLine="0"/>
                </w:pPr>
              </w:p>
            </w:tc>
          </w:tr>
        </w:tbl>
        <w:p w:rsidR="00CB14A2" w:rsidRPr="00D547F5" w:rsidRDefault="00CB14A2" w:rsidP="00CB14A2"/>
        <w:p w:rsidR="00546BC4" w:rsidRPr="00D547F5" w:rsidRDefault="00546BC4" w:rsidP="00CB14A2"/>
        <w:p w:rsidR="00546BC4" w:rsidRPr="00D547F5" w:rsidRDefault="00182B72" w:rsidP="00CB14A2">
          <w:r w:rsidRPr="00D547F5">
            <w:br w:type="page"/>
          </w:r>
        </w:p>
        <w:p w:rsidR="00ED1A0F" w:rsidRPr="00D547F5" w:rsidRDefault="00ED1A0F" w:rsidP="00ED1A0F">
          <w:pPr>
            <w:pStyle w:val="PT0"/>
          </w:pPr>
          <w:r w:rsidRPr="00D547F5">
            <w:lastRenderedPageBreak/>
            <w:t>Table des Matières</w:t>
          </w:r>
        </w:p>
        <w:p w:rsidR="00030E14" w:rsidRPr="00D547F5" w:rsidRDefault="00A97A34">
          <w:pPr>
            <w:pStyle w:val="TM1"/>
            <w:tabs>
              <w:tab w:val="left" w:pos="440"/>
              <w:tab w:val="right" w:leader="dot" w:pos="9062"/>
            </w:tabs>
            <w:rPr>
              <w:rFonts w:eastAsiaTheme="minorEastAsia"/>
              <w:b w:val="0"/>
              <w:color w:val="auto"/>
              <w:sz w:val="22"/>
              <w:lang w:eastAsia="fr-FR"/>
            </w:rPr>
          </w:pPr>
          <w:r w:rsidRPr="00A97A34">
            <w:rPr>
              <w:highlight w:val="yellow"/>
            </w:rPr>
            <w:fldChar w:fldCharType="begin"/>
          </w:r>
          <w:r w:rsidR="00ED1A0F" w:rsidRPr="00D547F5">
            <w:rPr>
              <w:highlight w:val="yellow"/>
            </w:rPr>
            <w:instrText xml:space="preserve"> TOC \h \z \t "PT1;1;PT2;2;PT3;3" </w:instrText>
          </w:r>
          <w:r w:rsidRPr="00A97A34">
            <w:rPr>
              <w:highlight w:val="yellow"/>
            </w:rPr>
            <w:fldChar w:fldCharType="separate"/>
          </w:r>
          <w:hyperlink w:anchor="_Toc378675265" w:history="1">
            <w:r w:rsidR="00030E14" w:rsidRPr="00D547F5">
              <w:rPr>
                <w:rStyle w:val="Lienhypertexte"/>
              </w:rPr>
              <w:t>1.</w:t>
            </w:r>
            <w:r w:rsidR="00030E14" w:rsidRPr="00D547F5">
              <w:rPr>
                <w:rFonts w:eastAsiaTheme="minorEastAsia"/>
                <w:b w:val="0"/>
                <w:color w:val="auto"/>
                <w:sz w:val="22"/>
                <w:lang w:eastAsia="fr-FR"/>
              </w:rPr>
              <w:tab/>
            </w:r>
            <w:r w:rsidR="00030E14" w:rsidRPr="00D547F5">
              <w:rPr>
                <w:rStyle w:val="Lienhypertexte"/>
              </w:rPr>
              <w:t>Introduction</w:t>
            </w:r>
            <w:r w:rsidR="00030E14" w:rsidRPr="00D547F5">
              <w:rPr>
                <w:webHidden/>
              </w:rPr>
              <w:tab/>
            </w:r>
            <w:r w:rsidRPr="00D547F5">
              <w:rPr>
                <w:webHidden/>
              </w:rPr>
              <w:fldChar w:fldCharType="begin"/>
            </w:r>
            <w:r w:rsidR="00030E14" w:rsidRPr="00D547F5">
              <w:rPr>
                <w:webHidden/>
              </w:rPr>
              <w:instrText xml:space="preserve"> PAGEREF _Toc378675265 \h </w:instrText>
            </w:r>
            <w:r w:rsidRPr="00D547F5">
              <w:rPr>
                <w:webHidden/>
              </w:rPr>
            </w:r>
            <w:r w:rsidRPr="00D547F5">
              <w:rPr>
                <w:webHidden/>
              </w:rPr>
              <w:fldChar w:fldCharType="separate"/>
            </w:r>
            <w:r w:rsidR="00030E14" w:rsidRPr="00D547F5">
              <w:rPr>
                <w:webHidden/>
              </w:rPr>
              <w:t>4</w:t>
            </w:r>
            <w:r w:rsidRPr="00D547F5">
              <w:rPr>
                <w:webHidden/>
              </w:rPr>
              <w:fldChar w:fldCharType="end"/>
            </w:r>
          </w:hyperlink>
        </w:p>
        <w:p w:rsidR="00030E14" w:rsidRPr="00D547F5" w:rsidRDefault="00A97A34">
          <w:pPr>
            <w:pStyle w:val="TM1"/>
            <w:tabs>
              <w:tab w:val="left" w:pos="440"/>
              <w:tab w:val="right" w:leader="dot" w:pos="9062"/>
            </w:tabs>
            <w:rPr>
              <w:rFonts w:eastAsiaTheme="minorEastAsia"/>
              <w:b w:val="0"/>
              <w:color w:val="auto"/>
              <w:sz w:val="22"/>
              <w:lang w:eastAsia="fr-FR"/>
            </w:rPr>
          </w:pPr>
          <w:hyperlink w:anchor="_Toc378675266" w:history="1">
            <w:r w:rsidR="00030E14" w:rsidRPr="00D547F5">
              <w:rPr>
                <w:rStyle w:val="Lienhypertexte"/>
              </w:rPr>
              <w:t>2.</w:t>
            </w:r>
            <w:r w:rsidR="00030E14" w:rsidRPr="00D547F5">
              <w:rPr>
                <w:rFonts w:eastAsiaTheme="minorEastAsia"/>
                <w:b w:val="0"/>
                <w:color w:val="auto"/>
                <w:sz w:val="22"/>
                <w:lang w:eastAsia="fr-FR"/>
              </w:rPr>
              <w:tab/>
            </w:r>
            <w:r w:rsidR="00030E14" w:rsidRPr="00D547F5">
              <w:rPr>
                <w:rStyle w:val="Lienhypertexte"/>
              </w:rPr>
              <w:t>Partie I : Couche de stockage (DAO / JDBC)</w:t>
            </w:r>
            <w:r w:rsidR="00030E14" w:rsidRPr="00D547F5">
              <w:rPr>
                <w:webHidden/>
              </w:rPr>
              <w:tab/>
            </w:r>
            <w:r w:rsidRPr="00D547F5">
              <w:rPr>
                <w:webHidden/>
              </w:rPr>
              <w:fldChar w:fldCharType="begin"/>
            </w:r>
            <w:r w:rsidR="00030E14" w:rsidRPr="00D547F5">
              <w:rPr>
                <w:webHidden/>
              </w:rPr>
              <w:instrText xml:space="preserve"> PAGEREF _Toc378675266 \h </w:instrText>
            </w:r>
            <w:r w:rsidRPr="00D547F5">
              <w:rPr>
                <w:webHidden/>
              </w:rPr>
            </w:r>
            <w:r w:rsidRPr="00D547F5">
              <w:rPr>
                <w:webHidden/>
              </w:rPr>
              <w:fldChar w:fldCharType="separate"/>
            </w:r>
            <w:r w:rsidR="00030E14" w:rsidRPr="00D547F5">
              <w:rPr>
                <w:webHidden/>
              </w:rPr>
              <w:t>4</w:t>
            </w:r>
            <w:r w:rsidRPr="00D547F5">
              <w:rPr>
                <w:webHidden/>
              </w:rPr>
              <w:fldChar w:fldCharType="end"/>
            </w:r>
          </w:hyperlink>
        </w:p>
        <w:p w:rsidR="00030E14" w:rsidRPr="00D547F5" w:rsidRDefault="00A97A34">
          <w:pPr>
            <w:pStyle w:val="TM2"/>
            <w:tabs>
              <w:tab w:val="left" w:pos="880"/>
              <w:tab w:val="right" w:leader="dot" w:pos="9062"/>
            </w:tabs>
            <w:rPr>
              <w:rFonts w:eastAsiaTheme="minorEastAsia"/>
              <w:b w:val="0"/>
              <w:sz w:val="22"/>
              <w:lang w:eastAsia="fr-FR"/>
            </w:rPr>
          </w:pPr>
          <w:hyperlink w:anchor="_Toc378675267" w:history="1">
            <w:r w:rsidR="00030E14" w:rsidRPr="00D547F5">
              <w:rPr>
                <w:rStyle w:val="Lienhypertexte"/>
              </w:rPr>
              <w:t>2.1.</w:t>
            </w:r>
            <w:r w:rsidR="00030E14" w:rsidRPr="00D547F5">
              <w:rPr>
                <w:rFonts w:eastAsiaTheme="minorEastAsia"/>
                <w:b w:val="0"/>
                <w:sz w:val="22"/>
                <w:lang w:eastAsia="fr-FR"/>
              </w:rPr>
              <w:tab/>
            </w:r>
            <w:r w:rsidR="00030E14" w:rsidRPr="00D547F5">
              <w:rPr>
                <w:rStyle w:val="Lienhypertexte"/>
              </w:rPr>
              <w:t>Conception de la base de données</w:t>
            </w:r>
            <w:r w:rsidR="00030E14" w:rsidRPr="00D547F5">
              <w:rPr>
                <w:webHidden/>
              </w:rPr>
              <w:tab/>
            </w:r>
            <w:r w:rsidRPr="00D547F5">
              <w:rPr>
                <w:webHidden/>
              </w:rPr>
              <w:fldChar w:fldCharType="begin"/>
            </w:r>
            <w:r w:rsidR="00030E14" w:rsidRPr="00D547F5">
              <w:rPr>
                <w:webHidden/>
              </w:rPr>
              <w:instrText xml:space="preserve"> PAGEREF _Toc378675267 \h </w:instrText>
            </w:r>
            <w:r w:rsidRPr="00D547F5">
              <w:rPr>
                <w:webHidden/>
              </w:rPr>
            </w:r>
            <w:r w:rsidRPr="00D547F5">
              <w:rPr>
                <w:webHidden/>
              </w:rPr>
              <w:fldChar w:fldCharType="separate"/>
            </w:r>
            <w:r w:rsidR="00030E14" w:rsidRPr="00D547F5">
              <w:rPr>
                <w:webHidden/>
              </w:rPr>
              <w:t>4</w:t>
            </w:r>
            <w:r w:rsidRPr="00D547F5">
              <w:rPr>
                <w:webHidden/>
              </w:rPr>
              <w:fldChar w:fldCharType="end"/>
            </w:r>
          </w:hyperlink>
        </w:p>
        <w:p w:rsidR="00030E14" w:rsidRPr="00D547F5" w:rsidRDefault="00A97A34">
          <w:pPr>
            <w:pStyle w:val="TM2"/>
            <w:tabs>
              <w:tab w:val="left" w:pos="880"/>
              <w:tab w:val="right" w:leader="dot" w:pos="9062"/>
            </w:tabs>
            <w:rPr>
              <w:rFonts w:eastAsiaTheme="minorEastAsia"/>
              <w:b w:val="0"/>
              <w:sz w:val="22"/>
              <w:lang w:eastAsia="fr-FR"/>
            </w:rPr>
          </w:pPr>
          <w:hyperlink w:anchor="_Toc378675268" w:history="1">
            <w:r w:rsidR="00030E14" w:rsidRPr="00D547F5">
              <w:rPr>
                <w:rStyle w:val="Lienhypertexte"/>
                <w:i/>
              </w:rPr>
              <w:t>2.2.</w:t>
            </w:r>
            <w:r w:rsidR="00030E14" w:rsidRPr="00D547F5">
              <w:rPr>
                <w:rFonts w:eastAsiaTheme="minorEastAsia"/>
                <w:b w:val="0"/>
                <w:sz w:val="22"/>
                <w:lang w:eastAsia="fr-FR"/>
              </w:rPr>
              <w:tab/>
            </w:r>
            <w:r w:rsidR="00030E14" w:rsidRPr="00D547F5">
              <w:rPr>
                <w:rStyle w:val="Lienhypertexte"/>
              </w:rPr>
              <w:t>Conception du JavaBean</w:t>
            </w:r>
            <w:r w:rsidR="00030E14" w:rsidRPr="00D547F5">
              <w:rPr>
                <w:webHidden/>
              </w:rPr>
              <w:tab/>
            </w:r>
            <w:r w:rsidRPr="00D547F5">
              <w:rPr>
                <w:webHidden/>
              </w:rPr>
              <w:fldChar w:fldCharType="begin"/>
            </w:r>
            <w:r w:rsidR="00030E14" w:rsidRPr="00D547F5">
              <w:rPr>
                <w:webHidden/>
              </w:rPr>
              <w:instrText xml:space="preserve"> PAGEREF _Toc378675268 \h </w:instrText>
            </w:r>
            <w:r w:rsidRPr="00D547F5">
              <w:rPr>
                <w:webHidden/>
              </w:rPr>
            </w:r>
            <w:r w:rsidRPr="00D547F5">
              <w:rPr>
                <w:webHidden/>
              </w:rPr>
              <w:fldChar w:fldCharType="separate"/>
            </w:r>
            <w:r w:rsidR="00030E14" w:rsidRPr="00D547F5">
              <w:rPr>
                <w:webHidden/>
              </w:rPr>
              <w:t>4</w:t>
            </w:r>
            <w:r w:rsidRPr="00D547F5">
              <w:rPr>
                <w:webHidden/>
              </w:rPr>
              <w:fldChar w:fldCharType="end"/>
            </w:r>
          </w:hyperlink>
        </w:p>
        <w:p w:rsidR="00030E14" w:rsidRPr="00D547F5" w:rsidRDefault="00A97A34">
          <w:pPr>
            <w:pStyle w:val="TM2"/>
            <w:tabs>
              <w:tab w:val="left" w:pos="880"/>
              <w:tab w:val="right" w:leader="dot" w:pos="9062"/>
            </w:tabs>
            <w:rPr>
              <w:rFonts w:eastAsiaTheme="minorEastAsia"/>
              <w:b w:val="0"/>
              <w:sz w:val="22"/>
              <w:lang w:eastAsia="fr-FR"/>
            </w:rPr>
          </w:pPr>
          <w:hyperlink w:anchor="_Toc378675269" w:history="1">
            <w:r w:rsidR="00030E14" w:rsidRPr="00D547F5">
              <w:rPr>
                <w:rStyle w:val="Lienhypertexte"/>
              </w:rPr>
              <w:t>2.3.</w:t>
            </w:r>
            <w:r w:rsidR="00030E14" w:rsidRPr="00D547F5">
              <w:rPr>
                <w:rFonts w:eastAsiaTheme="minorEastAsia"/>
                <w:b w:val="0"/>
                <w:sz w:val="22"/>
                <w:lang w:eastAsia="fr-FR"/>
              </w:rPr>
              <w:tab/>
            </w:r>
            <w:r w:rsidR="00030E14" w:rsidRPr="00D547F5">
              <w:rPr>
                <w:rStyle w:val="Lienhypertexte"/>
              </w:rPr>
              <w:t>Conception de la DAO</w:t>
            </w:r>
            <w:r w:rsidR="00030E14" w:rsidRPr="00D547F5">
              <w:rPr>
                <w:webHidden/>
              </w:rPr>
              <w:tab/>
            </w:r>
            <w:r w:rsidRPr="00D547F5">
              <w:rPr>
                <w:webHidden/>
              </w:rPr>
              <w:fldChar w:fldCharType="begin"/>
            </w:r>
            <w:r w:rsidR="00030E14" w:rsidRPr="00D547F5">
              <w:rPr>
                <w:webHidden/>
              </w:rPr>
              <w:instrText xml:space="preserve"> PAGEREF _Toc378675269 \h </w:instrText>
            </w:r>
            <w:r w:rsidRPr="00D547F5">
              <w:rPr>
                <w:webHidden/>
              </w:rPr>
            </w:r>
            <w:r w:rsidRPr="00D547F5">
              <w:rPr>
                <w:webHidden/>
              </w:rPr>
              <w:fldChar w:fldCharType="separate"/>
            </w:r>
            <w:r w:rsidR="00030E14" w:rsidRPr="00D547F5">
              <w:rPr>
                <w:webHidden/>
              </w:rPr>
              <w:t>4</w:t>
            </w:r>
            <w:r w:rsidRPr="00D547F5">
              <w:rPr>
                <w:webHidden/>
              </w:rPr>
              <w:fldChar w:fldCharType="end"/>
            </w:r>
          </w:hyperlink>
        </w:p>
        <w:p w:rsidR="00030E14" w:rsidRPr="00D547F5" w:rsidRDefault="00A97A34">
          <w:pPr>
            <w:pStyle w:val="TM2"/>
            <w:tabs>
              <w:tab w:val="left" w:pos="880"/>
              <w:tab w:val="right" w:leader="dot" w:pos="9062"/>
            </w:tabs>
            <w:rPr>
              <w:rFonts w:eastAsiaTheme="minorEastAsia"/>
              <w:b w:val="0"/>
              <w:sz w:val="22"/>
              <w:lang w:eastAsia="fr-FR"/>
            </w:rPr>
          </w:pPr>
          <w:hyperlink w:anchor="_Toc378675270" w:history="1">
            <w:r w:rsidR="00030E14" w:rsidRPr="00D547F5">
              <w:rPr>
                <w:rStyle w:val="Lienhypertexte"/>
              </w:rPr>
              <w:t>2.4.</w:t>
            </w:r>
            <w:r w:rsidR="00030E14" w:rsidRPr="00D547F5">
              <w:rPr>
                <w:rFonts w:eastAsiaTheme="minorEastAsia"/>
                <w:b w:val="0"/>
                <w:sz w:val="22"/>
                <w:lang w:eastAsia="fr-FR"/>
              </w:rPr>
              <w:tab/>
            </w:r>
            <w:r w:rsidR="00030E14" w:rsidRPr="00D547F5">
              <w:rPr>
                <w:rStyle w:val="Lienhypertexte"/>
              </w:rPr>
              <w:t>Conception des tests unitaires</w:t>
            </w:r>
            <w:r w:rsidR="00030E14" w:rsidRPr="00D547F5">
              <w:rPr>
                <w:webHidden/>
              </w:rPr>
              <w:tab/>
            </w:r>
            <w:r w:rsidRPr="00D547F5">
              <w:rPr>
                <w:webHidden/>
              </w:rPr>
              <w:fldChar w:fldCharType="begin"/>
            </w:r>
            <w:r w:rsidR="00030E14" w:rsidRPr="00D547F5">
              <w:rPr>
                <w:webHidden/>
              </w:rPr>
              <w:instrText xml:space="preserve"> PAGEREF _Toc378675270 \h </w:instrText>
            </w:r>
            <w:r w:rsidRPr="00D547F5">
              <w:rPr>
                <w:webHidden/>
              </w:rPr>
            </w:r>
            <w:r w:rsidRPr="00D547F5">
              <w:rPr>
                <w:webHidden/>
              </w:rPr>
              <w:fldChar w:fldCharType="separate"/>
            </w:r>
            <w:r w:rsidR="00030E14" w:rsidRPr="00D547F5">
              <w:rPr>
                <w:webHidden/>
              </w:rPr>
              <w:t>5</w:t>
            </w:r>
            <w:r w:rsidRPr="00D547F5">
              <w:rPr>
                <w:webHidden/>
              </w:rPr>
              <w:fldChar w:fldCharType="end"/>
            </w:r>
          </w:hyperlink>
        </w:p>
        <w:p w:rsidR="00030E14" w:rsidRPr="00D547F5" w:rsidRDefault="00A97A34">
          <w:pPr>
            <w:pStyle w:val="TM1"/>
            <w:tabs>
              <w:tab w:val="left" w:pos="440"/>
              <w:tab w:val="right" w:leader="dot" w:pos="9062"/>
            </w:tabs>
            <w:rPr>
              <w:rFonts w:eastAsiaTheme="minorEastAsia"/>
              <w:b w:val="0"/>
              <w:color w:val="auto"/>
              <w:sz w:val="22"/>
              <w:lang w:eastAsia="fr-FR"/>
            </w:rPr>
          </w:pPr>
          <w:hyperlink w:anchor="_Toc378675271" w:history="1">
            <w:r w:rsidR="00030E14" w:rsidRPr="00D547F5">
              <w:rPr>
                <w:rStyle w:val="Lienhypertexte"/>
              </w:rPr>
              <w:t>3.</w:t>
            </w:r>
            <w:r w:rsidR="00030E14" w:rsidRPr="00D547F5">
              <w:rPr>
                <w:rFonts w:eastAsiaTheme="minorEastAsia"/>
                <w:b w:val="0"/>
                <w:color w:val="auto"/>
                <w:sz w:val="22"/>
                <w:lang w:eastAsia="fr-FR"/>
              </w:rPr>
              <w:tab/>
            </w:r>
            <w:r w:rsidR="00030E14" w:rsidRPr="00D547F5">
              <w:rPr>
                <w:rStyle w:val="Lienhypertexte"/>
              </w:rPr>
              <w:t>Partie II : Couche de présentation (JSP / Servlet)</w:t>
            </w:r>
            <w:r w:rsidR="00030E14" w:rsidRPr="00D547F5">
              <w:rPr>
                <w:webHidden/>
              </w:rPr>
              <w:tab/>
            </w:r>
            <w:r w:rsidRPr="00D547F5">
              <w:rPr>
                <w:webHidden/>
              </w:rPr>
              <w:fldChar w:fldCharType="begin"/>
            </w:r>
            <w:r w:rsidR="00030E14" w:rsidRPr="00D547F5">
              <w:rPr>
                <w:webHidden/>
              </w:rPr>
              <w:instrText xml:space="preserve"> PAGEREF _Toc378675271 \h </w:instrText>
            </w:r>
            <w:r w:rsidRPr="00D547F5">
              <w:rPr>
                <w:webHidden/>
              </w:rPr>
            </w:r>
            <w:r w:rsidRPr="00D547F5">
              <w:rPr>
                <w:webHidden/>
              </w:rPr>
              <w:fldChar w:fldCharType="separate"/>
            </w:r>
            <w:r w:rsidR="00030E14" w:rsidRPr="00D547F5">
              <w:rPr>
                <w:webHidden/>
              </w:rPr>
              <w:t>5</w:t>
            </w:r>
            <w:r w:rsidRPr="00D547F5">
              <w:rPr>
                <w:webHidden/>
              </w:rPr>
              <w:fldChar w:fldCharType="end"/>
            </w:r>
          </w:hyperlink>
        </w:p>
        <w:p w:rsidR="00030E14" w:rsidRPr="00D547F5" w:rsidRDefault="00A97A34">
          <w:pPr>
            <w:pStyle w:val="TM1"/>
            <w:tabs>
              <w:tab w:val="left" w:pos="440"/>
              <w:tab w:val="right" w:leader="dot" w:pos="9062"/>
            </w:tabs>
            <w:rPr>
              <w:rFonts w:eastAsiaTheme="minorEastAsia"/>
              <w:b w:val="0"/>
              <w:color w:val="auto"/>
              <w:sz w:val="22"/>
              <w:lang w:eastAsia="fr-FR"/>
            </w:rPr>
          </w:pPr>
          <w:hyperlink w:anchor="_Toc378675272" w:history="1">
            <w:r w:rsidR="00030E14" w:rsidRPr="00D547F5">
              <w:rPr>
                <w:rStyle w:val="Lienhypertexte"/>
              </w:rPr>
              <w:t>4.</w:t>
            </w:r>
            <w:r w:rsidR="00030E14" w:rsidRPr="00D547F5">
              <w:rPr>
                <w:rFonts w:eastAsiaTheme="minorEastAsia"/>
                <w:b w:val="0"/>
                <w:color w:val="auto"/>
                <w:sz w:val="22"/>
                <w:lang w:eastAsia="fr-FR"/>
              </w:rPr>
              <w:tab/>
            </w:r>
            <w:r w:rsidR="00030E14" w:rsidRPr="00D547F5">
              <w:rPr>
                <w:rStyle w:val="Lienhypertexte"/>
              </w:rPr>
              <w:t>Conclusion</w:t>
            </w:r>
            <w:r w:rsidR="00030E14" w:rsidRPr="00D547F5">
              <w:rPr>
                <w:webHidden/>
              </w:rPr>
              <w:tab/>
            </w:r>
            <w:r w:rsidRPr="00D547F5">
              <w:rPr>
                <w:webHidden/>
              </w:rPr>
              <w:fldChar w:fldCharType="begin"/>
            </w:r>
            <w:r w:rsidR="00030E14" w:rsidRPr="00D547F5">
              <w:rPr>
                <w:webHidden/>
              </w:rPr>
              <w:instrText xml:space="preserve"> PAGEREF _Toc378675272 \h </w:instrText>
            </w:r>
            <w:r w:rsidRPr="00D547F5">
              <w:rPr>
                <w:webHidden/>
              </w:rPr>
            </w:r>
            <w:r w:rsidRPr="00D547F5">
              <w:rPr>
                <w:webHidden/>
              </w:rPr>
              <w:fldChar w:fldCharType="separate"/>
            </w:r>
            <w:r w:rsidR="00030E14" w:rsidRPr="00D547F5">
              <w:rPr>
                <w:webHidden/>
              </w:rPr>
              <w:t>5</w:t>
            </w:r>
            <w:r w:rsidRPr="00D547F5">
              <w:rPr>
                <w:webHidden/>
              </w:rPr>
              <w:fldChar w:fldCharType="end"/>
            </w:r>
          </w:hyperlink>
        </w:p>
        <w:p w:rsidR="00030E14" w:rsidRPr="00D547F5" w:rsidRDefault="00A97A34">
          <w:pPr>
            <w:pStyle w:val="TM1"/>
            <w:tabs>
              <w:tab w:val="left" w:pos="440"/>
              <w:tab w:val="right" w:leader="dot" w:pos="9062"/>
            </w:tabs>
            <w:rPr>
              <w:rFonts w:eastAsiaTheme="minorEastAsia"/>
              <w:b w:val="0"/>
              <w:color w:val="auto"/>
              <w:sz w:val="22"/>
              <w:lang w:eastAsia="fr-FR"/>
            </w:rPr>
          </w:pPr>
          <w:hyperlink w:anchor="_Toc378675273" w:history="1">
            <w:r w:rsidR="00030E14" w:rsidRPr="00D547F5">
              <w:rPr>
                <w:rStyle w:val="Lienhypertexte"/>
              </w:rPr>
              <w:t>5.</w:t>
            </w:r>
            <w:r w:rsidR="00030E14" w:rsidRPr="00D547F5">
              <w:rPr>
                <w:rFonts w:eastAsiaTheme="minorEastAsia"/>
                <w:b w:val="0"/>
                <w:color w:val="auto"/>
                <w:sz w:val="22"/>
                <w:lang w:eastAsia="fr-FR"/>
              </w:rPr>
              <w:tab/>
            </w:r>
            <w:r w:rsidR="00030E14" w:rsidRPr="00D547F5">
              <w:rPr>
                <w:rStyle w:val="Lienhypertexte"/>
              </w:rPr>
              <w:t>Annexe</w:t>
            </w:r>
            <w:r w:rsidR="00030E14" w:rsidRPr="00D547F5">
              <w:rPr>
                <w:webHidden/>
              </w:rPr>
              <w:tab/>
            </w:r>
            <w:r w:rsidRPr="00D547F5">
              <w:rPr>
                <w:webHidden/>
              </w:rPr>
              <w:fldChar w:fldCharType="begin"/>
            </w:r>
            <w:r w:rsidR="00030E14" w:rsidRPr="00D547F5">
              <w:rPr>
                <w:webHidden/>
              </w:rPr>
              <w:instrText xml:space="preserve"> PAGEREF _Toc378675273 \h </w:instrText>
            </w:r>
            <w:r w:rsidRPr="00D547F5">
              <w:rPr>
                <w:webHidden/>
              </w:rPr>
            </w:r>
            <w:r w:rsidRPr="00D547F5">
              <w:rPr>
                <w:webHidden/>
              </w:rPr>
              <w:fldChar w:fldCharType="separate"/>
            </w:r>
            <w:r w:rsidR="00030E14" w:rsidRPr="00D547F5">
              <w:rPr>
                <w:webHidden/>
              </w:rPr>
              <w:t>6</w:t>
            </w:r>
            <w:r w:rsidRPr="00D547F5">
              <w:rPr>
                <w:webHidden/>
              </w:rPr>
              <w:fldChar w:fldCharType="end"/>
            </w:r>
          </w:hyperlink>
        </w:p>
        <w:p w:rsidR="008C0300" w:rsidRPr="00D547F5" w:rsidRDefault="00A97A34">
          <w:r w:rsidRPr="00D547F5">
            <w:rPr>
              <w:highlight w:val="yellow"/>
            </w:rPr>
            <w:fldChar w:fldCharType="end"/>
          </w:r>
        </w:p>
        <w:p w:rsidR="0079772A" w:rsidRPr="00D547F5" w:rsidRDefault="008C0300">
          <w:r w:rsidRPr="00D547F5">
            <w:br w:type="page"/>
          </w:r>
        </w:p>
      </w:sdtContent>
    </w:sdt>
    <w:p w:rsidR="00156544" w:rsidRPr="00D547F5" w:rsidRDefault="00C44418" w:rsidP="00FE6001">
      <w:pPr>
        <w:pStyle w:val="PT1"/>
      </w:pPr>
      <w:bookmarkStart w:id="0" w:name="_Toc378675265"/>
      <w:r w:rsidRPr="00D547F5">
        <w:lastRenderedPageBreak/>
        <w:t>Introduction</w:t>
      </w:r>
      <w:bookmarkEnd w:id="0"/>
    </w:p>
    <w:p w:rsidR="00C44418" w:rsidRPr="00D547F5" w:rsidRDefault="00C44418" w:rsidP="00C44418">
      <w:pPr>
        <w:pStyle w:val="Normal1"/>
      </w:pPr>
      <w:r w:rsidRPr="00D547F5">
        <w:t xml:space="preserve">Au sein de notre parcours de formation en Master 2 Informatique à la faculté des sciences de Luminy, il nous a été demandé de réaliser un projet permettant la gestion d’un annuaire de personnes à l’aide </w:t>
      </w:r>
      <w:r w:rsidR="00394EE1" w:rsidRPr="00D547F5">
        <w:t>des technologies Java EE. Ce projet s’inscrit dans le cours d’architecture Java EE enseigné par M. Jean-Luc Massat, enseignant-chercheur au Département d’informatique et membre de l’équipe Combinatoire et Recherche Opérationnelle du Laboratoire d’informatique Fondamentale de Marseille.</w:t>
      </w:r>
    </w:p>
    <w:p w:rsidR="00FC06AA" w:rsidRPr="00D547F5" w:rsidRDefault="00FC06AA" w:rsidP="00C44418">
      <w:pPr>
        <w:pStyle w:val="Normal1"/>
      </w:pPr>
      <w:r w:rsidRPr="00D547F5">
        <w:t>Le projet est découpé en deux parties : La première concerne la mise en œuvre d’une couche de service d’accès aux données (Data Access Object)</w:t>
      </w:r>
      <w:r w:rsidR="00DD6BF4" w:rsidRPr="00D547F5">
        <w:t>. La deuxième permet la création d’une application WEB permettant de gérer efficacement les actions d’un client afin de modifier un annuaire de personnes.</w:t>
      </w:r>
    </w:p>
    <w:p w:rsidR="00792123" w:rsidRPr="00D547F5" w:rsidRDefault="00DD6BF4" w:rsidP="00DD6BF4">
      <w:pPr>
        <w:pStyle w:val="PT1"/>
      </w:pPr>
      <w:bookmarkStart w:id="1" w:name="_Toc378675266"/>
      <w:r w:rsidRPr="00D547F5">
        <w:t xml:space="preserve">Partie </w:t>
      </w:r>
      <w:r w:rsidR="00D5198A" w:rsidRPr="00D547F5">
        <w:t>I</w:t>
      </w:r>
      <w:r w:rsidRPr="00D547F5">
        <w:t> : Couche de stockage (DAO / JDBC)</w:t>
      </w:r>
      <w:bookmarkEnd w:id="1"/>
    </w:p>
    <w:p w:rsidR="00CE00AD" w:rsidRPr="00D547F5" w:rsidRDefault="00DD6BF4" w:rsidP="00DD6BF4">
      <w:pPr>
        <w:pStyle w:val="Normal1"/>
      </w:pPr>
      <w:r w:rsidRPr="00D547F5">
        <w:t>Dans cette section nous allons expliquer comment nous avons procédé pour réaliser notre DAO.</w:t>
      </w:r>
    </w:p>
    <w:p w:rsidR="00D4062A" w:rsidRPr="00D547F5" w:rsidRDefault="00DD6BF4" w:rsidP="00DC6A09">
      <w:pPr>
        <w:pStyle w:val="PT2"/>
      </w:pPr>
      <w:bookmarkStart w:id="2" w:name="_Toc378675267"/>
      <w:r w:rsidRPr="00D547F5">
        <w:t>Conception de la base de données</w:t>
      </w:r>
      <w:bookmarkEnd w:id="2"/>
    </w:p>
    <w:p w:rsidR="00DC6A09" w:rsidRPr="00D547F5" w:rsidRDefault="00DC6A09" w:rsidP="00DC6A09">
      <w:pPr>
        <w:pStyle w:val="Normal2"/>
      </w:pPr>
      <w:r w:rsidRPr="00D547F5">
        <w:t>Afin de pouvoir gérer un annuaire de personnes, il convient tout d’abord de définir au sein d’</w:t>
      </w:r>
      <w:r w:rsidR="003C108A" w:rsidRPr="00D547F5">
        <w:t xml:space="preserve">une base de </w:t>
      </w:r>
      <w:r w:rsidR="00D547F5" w:rsidRPr="00D547F5">
        <w:t>do</w:t>
      </w:r>
      <w:r w:rsidR="00D547F5">
        <w:t>n</w:t>
      </w:r>
      <w:r w:rsidR="00D547F5" w:rsidRPr="00D547F5">
        <w:t>nées relationnelle</w:t>
      </w:r>
      <w:r w:rsidRPr="00D547F5">
        <w:t xml:space="preserve"> </w:t>
      </w:r>
      <w:r w:rsidR="003C108A" w:rsidRPr="00D547F5">
        <w:t>notre repr</w:t>
      </w:r>
      <w:r w:rsidR="00D547F5">
        <w:t>é</w:t>
      </w:r>
      <w:r w:rsidR="003C108A" w:rsidRPr="00D547F5">
        <w:t>sentation d’une personne.</w:t>
      </w:r>
    </w:p>
    <w:p w:rsidR="003C108A" w:rsidRPr="00D547F5" w:rsidRDefault="003C108A" w:rsidP="00DC6A09">
      <w:pPr>
        <w:pStyle w:val="Normal2"/>
      </w:pPr>
      <w:r w:rsidRPr="00D547F5">
        <w:t>Nous avons opté pour le</w:t>
      </w:r>
      <w:r w:rsidR="00D547F5">
        <w:t xml:space="preserve"> SGBDR PostgreSQL en raison de s</w:t>
      </w:r>
      <w:r w:rsidRPr="00D547F5">
        <w:t xml:space="preserve">es avantages par rapport à ses concurrents (respect de la norme SQL2003, </w:t>
      </w:r>
      <w:r w:rsidR="00205A15" w:rsidRPr="00D547F5">
        <w:t>opensource, communauté active…).</w:t>
      </w:r>
    </w:p>
    <w:p w:rsidR="001565C6" w:rsidRPr="00D547F5" w:rsidRDefault="001565C6" w:rsidP="00DC6A09">
      <w:pPr>
        <w:pStyle w:val="Normal2"/>
      </w:pPr>
      <w:r w:rsidRPr="00D547F5">
        <w:t>Notre personne sera représenté</w:t>
      </w:r>
      <w:r w:rsidR="00D547F5">
        <w:t>e par u</w:t>
      </w:r>
      <w:r w:rsidRPr="00D547F5">
        <w:t>n identifiant</w:t>
      </w:r>
      <w:r w:rsidR="00D547F5">
        <w:t xml:space="preserve"> (entier)</w:t>
      </w:r>
      <w:r w:rsidRPr="00D547F5">
        <w:t>, un nom, prénom, adresse électronique, site WEB</w:t>
      </w:r>
      <w:r w:rsidR="00D547F5">
        <w:t xml:space="preserve"> (facultatif)</w:t>
      </w:r>
      <w:r w:rsidRPr="00D547F5">
        <w:t>, date de naissance et d’un mot de passe.</w:t>
      </w:r>
    </w:p>
    <w:p w:rsidR="001565C6" w:rsidRPr="00D547F5" w:rsidRDefault="00D547F5" w:rsidP="00DC6A09">
      <w:pPr>
        <w:pStyle w:val="Normal2"/>
      </w:pPr>
      <w:r>
        <w:t>Le code SQL relatif</w:t>
      </w:r>
      <w:r w:rsidR="001565C6" w:rsidRPr="00D547F5">
        <w:t xml:space="preserve"> à la cr</w:t>
      </w:r>
      <w:r>
        <w:t>é</w:t>
      </w:r>
      <w:r w:rsidR="001565C6" w:rsidRPr="00D547F5">
        <w:t xml:space="preserve">ation de la table </w:t>
      </w:r>
      <w:r w:rsidR="001565C6" w:rsidRPr="00D547F5">
        <w:rPr>
          <w:i/>
        </w:rPr>
        <w:t>Personne</w:t>
      </w:r>
      <w:r w:rsidR="001565C6" w:rsidRPr="00D547F5">
        <w:t xml:space="preserve"> est donné en annexe.</w:t>
      </w:r>
    </w:p>
    <w:p w:rsidR="00690F83" w:rsidRPr="00D547F5" w:rsidRDefault="00451154" w:rsidP="00690F83">
      <w:pPr>
        <w:pStyle w:val="PT2"/>
        <w:rPr>
          <w:i/>
        </w:rPr>
      </w:pPr>
      <w:bookmarkStart w:id="3" w:name="_Toc378675268"/>
      <w:r w:rsidRPr="00D547F5">
        <w:t>Conception du JavaBean</w:t>
      </w:r>
      <w:bookmarkEnd w:id="3"/>
    </w:p>
    <w:p w:rsidR="007B2A2A" w:rsidRPr="00D547F5" w:rsidRDefault="007B2A2A" w:rsidP="007B2A2A">
      <w:pPr>
        <w:pStyle w:val="Normal2"/>
      </w:pPr>
      <w:r w:rsidRPr="00D547F5">
        <w:t>Notre classe valeur est représenté</w:t>
      </w:r>
      <w:r w:rsidR="009C1AFD" w:rsidRPr="00D547F5">
        <w:t>e</w:t>
      </w:r>
      <w:r w:rsidRPr="00D547F5">
        <w:t xml:space="preserve"> par le JavaBean </w:t>
      </w:r>
      <w:r w:rsidRPr="00D547F5">
        <w:rPr>
          <w:i/>
        </w:rPr>
        <w:t>Person.java</w:t>
      </w:r>
      <w:r w:rsidR="00367913" w:rsidRPr="00D547F5">
        <w:t xml:space="preserve"> fourni en annexe.</w:t>
      </w:r>
    </w:p>
    <w:p w:rsidR="007750A1" w:rsidRPr="00D547F5" w:rsidRDefault="00321DDF" w:rsidP="007B2A2A">
      <w:pPr>
        <w:pStyle w:val="Normal2"/>
      </w:pPr>
      <w:r w:rsidRPr="00D547F5">
        <w:t>Notons que l’on</w:t>
      </w:r>
      <w:r w:rsidR="007750A1" w:rsidRPr="00D547F5">
        <w:t xml:space="preserve"> prendra soin </w:t>
      </w:r>
      <w:r w:rsidR="009431E6" w:rsidRPr="00D547F5">
        <w:t>d’</w:t>
      </w:r>
      <w:r w:rsidR="007750A1" w:rsidRPr="00D547F5">
        <w:t>implémente</w:t>
      </w:r>
      <w:r w:rsidR="009431E6" w:rsidRPr="00D547F5">
        <w:t>r</w:t>
      </w:r>
      <w:r w:rsidR="007750A1" w:rsidRPr="00D547F5">
        <w:t xml:space="preserve"> l’interface </w:t>
      </w:r>
      <w:r w:rsidR="007750A1" w:rsidRPr="00D547F5">
        <w:rPr>
          <w:i/>
        </w:rPr>
        <w:t>Serializable</w:t>
      </w:r>
      <w:r w:rsidR="00D547F5">
        <w:rPr>
          <w:i/>
        </w:rPr>
        <w:t xml:space="preserve"> </w:t>
      </w:r>
      <w:r w:rsidR="009431E6" w:rsidRPr="00D547F5">
        <w:t xml:space="preserve">dans notre JavaBean </w:t>
      </w:r>
      <w:r w:rsidR="007750A1" w:rsidRPr="00D547F5">
        <w:t xml:space="preserve">afin de pouvoir sauvegarder son </w:t>
      </w:r>
      <w:r w:rsidR="00522E09" w:rsidRPr="00D547F5">
        <w:t>état au cours de</w:t>
      </w:r>
      <w:r w:rsidR="002407BB" w:rsidRPr="00D547F5">
        <w:t xml:space="preserve"> l’utilisation de</w:t>
      </w:r>
      <w:r w:rsidR="00522E09" w:rsidRPr="00D547F5">
        <w:t xml:space="preserve"> l’application</w:t>
      </w:r>
      <w:r w:rsidR="007750A1" w:rsidRPr="00D547F5">
        <w:t>.</w:t>
      </w:r>
    </w:p>
    <w:p w:rsidR="003B5723" w:rsidRPr="00D547F5" w:rsidRDefault="009C1AFD" w:rsidP="00603899">
      <w:pPr>
        <w:pStyle w:val="PT2"/>
      </w:pPr>
      <w:bookmarkStart w:id="4" w:name="_Toc378675269"/>
      <w:r w:rsidRPr="00D547F5">
        <w:t>Conception de la DAO</w:t>
      </w:r>
      <w:bookmarkEnd w:id="4"/>
    </w:p>
    <w:p w:rsidR="00603899" w:rsidRPr="00D547F5" w:rsidRDefault="00603899" w:rsidP="00603899">
      <w:pPr>
        <w:pStyle w:val="Normal2"/>
      </w:pPr>
      <w:r w:rsidRPr="00D547F5">
        <w:t xml:space="preserve">Notre service d’accès aux données (DAO) est constitué d’une interface </w:t>
      </w:r>
      <w:r w:rsidRPr="00D547F5">
        <w:rPr>
          <w:i/>
        </w:rPr>
        <w:t>DirectoryDAO.java</w:t>
      </w:r>
      <w:r w:rsidRPr="00D547F5">
        <w:t xml:space="preserve"> définissant les op</w:t>
      </w:r>
      <w:r w:rsidR="00D547F5">
        <w:t>é</w:t>
      </w:r>
      <w:r w:rsidRPr="00D547F5">
        <w:t xml:space="preserve">rations nécessaire à la gestion de nos données et de son </w:t>
      </w:r>
      <w:r w:rsidR="00D547F5" w:rsidRPr="00D547F5">
        <w:t>implémentation</w:t>
      </w:r>
      <w:r w:rsidRPr="00D547F5">
        <w:t xml:space="preserve"> </w:t>
      </w:r>
      <w:r w:rsidRPr="00D547F5">
        <w:rPr>
          <w:i/>
        </w:rPr>
        <w:t>Directory</w:t>
      </w:r>
      <w:r w:rsidR="00D547F5">
        <w:rPr>
          <w:i/>
        </w:rPr>
        <w:t>DAOImp</w:t>
      </w:r>
      <w:r w:rsidRPr="00D547F5">
        <w:rPr>
          <w:i/>
        </w:rPr>
        <w:t>.java</w:t>
      </w:r>
      <w:r w:rsidRPr="00D547F5">
        <w:t xml:space="preserve"> </w:t>
      </w:r>
      <w:r w:rsidR="00D547F5">
        <w:t>.</w:t>
      </w:r>
    </w:p>
    <w:p w:rsidR="00984D95" w:rsidRPr="00D547F5" w:rsidRDefault="00984D95" w:rsidP="00603899">
      <w:pPr>
        <w:pStyle w:val="Normal2"/>
      </w:pPr>
      <w:r w:rsidRPr="00D547F5">
        <w:t xml:space="preserve">Notons que pour </w:t>
      </w:r>
      <w:r w:rsidR="00FF76DA" w:rsidRPr="00D547F5">
        <w:t>utilis</w:t>
      </w:r>
      <w:r w:rsidRPr="00D547F5">
        <w:t xml:space="preserve">er la technologie JDBC nous avons dû télécharger le driver à l’adresse </w:t>
      </w:r>
      <w:hyperlink r:id="rId13" w:history="1">
        <w:r w:rsidRPr="00D547F5">
          <w:rPr>
            <w:rStyle w:val="Lienhypertexte"/>
            <w:i/>
          </w:rPr>
          <w:t>http://jdbc.postgresql.org/download.html</w:t>
        </w:r>
      </w:hyperlink>
      <w:r w:rsidRPr="00D547F5">
        <w:t xml:space="preserve"> et </w:t>
      </w:r>
      <w:r w:rsidR="004E289C" w:rsidRPr="00D547F5">
        <w:t>d’</w:t>
      </w:r>
      <w:r w:rsidRPr="00D547F5">
        <w:t xml:space="preserve">inclure le </w:t>
      </w:r>
      <w:r w:rsidR="00AF3506" w:rsidRPr="00D547F5">
        <w:rPr>
          <w:i/>
        </w:rPr>
        <w:t>.</w:t>
      </w:r>
      <w:r w:rsidRPr="00D547F5">
        <w:rPr>
          <w:i/>
        </w:rPr>
        <w:t>jar</w:t>
      </w:r>
      <w:r w:rsidRPr="00D547F5">
        <w:t xml:space="preserve"> associé au sein du </w:t>
      </w:r>
      <w:r w:rsidR="009C6B04" w:rsidRPr="00D547F5">
        <w:t>“</w:t>
      </w:r>
      <w:r w:rsidR="009A3383" w:rsidRPr="00D547F5">
        <w:t>Java Build P</w:t>
      </w:r>
      <w:r w:rsidRPr="00D547F5">
        <w:t>ath</w:t>
      </w:r>
      <w:r w:rsidR="009C6B04" w:rsidRPr="00D547F5">
        <w:t>”</w:t>
      </w:r>
      <w:r w:rsidRPr="00D547F5">
        <w:t xml:space="preserve"> de notre application.</w:t>
      </w:r>
    </w:p>
    <w:p w:rsidR="006627E7" w:rsidRPr="00D547F5" w:rsidRDefault="00775658" w:rsidP="00683CAB">
      <w:pPr>
        <w:pStyle w:val="PT2"/>
      </w:pPr>
      <w:bookmarkStart w:id="5" w:name="_Toc378675270"/>
      <w:r w:rsidRPr="00D547F5">
        <w:t>Conception des tests unitaires</w:t>
      </w:r>
      <w:bookmarkEnd w:id="5"/>
    </w:p>
    <w:p w:rsidR="00775658" w:rsidRDefault="00E466AB" w:rsidP="00775658">
      <w:pPr>
        <w:pStyle w:val="Normal2"/>
      </w:pPr>
      <w:r w:rsidRPr="00D547F5">
        <w:lastRenderedPageBreak/>
        <w:t>Afin de</w:t>
      </w:r>
      <w:r w:rsidR="00775658" w:rsidRPr="00D547F5">
        <w:t xml:space="preserve"> garantir </w:t>
      </w:r>
      <w:r w:rsidR="002C78AC" w:rsidRPr="00D547F5">
        <w:t xml:space="preserve">la fiabilité de notre programme, nous avons mis en place une classe de test à l’aide de l’outil </w:t>
      </w:r>
      <w:r w:rsidR="002C78AC" w:rsidRPr="00D547F5">
        <w:rPr>
          <w:i/>
        </w:rPr>
        <w:t>JUnit</w:t>
      </w:r>
      <w:r w:rsidR="002C78AC" w:rsidRPr="00D547F5">
        <w:t xml:space="preserve"> qui nous a permit de valider les method</w:t>
      </w:r>
      <w:r w:rsidR="00D547F5">
        <w:t>e</w:t>
      </w:r>
      <w:r w:rsidR="002C78AC" w:rsidRPr="00D547F5">
        <w:t xml:space="preserve">s offertes par notre DAO au sein de la classe java </w:t>
      </w:r>
      <w:r w:rsidR="002C78AC" w:rsidRPr="00D547F5">
        <w:rPr>
          <w:i/>
        </w:rPr>
        <w:t>Directory</w:t>
      </w:r>
      <w:r w:rsidR="00586D15" w:rsidRPr="00D547F5">
        <w:rPr>
          <w:i/>
        </w:rPr>
        <w:t>JDBC</w:t>
      </w:r>
      <w:r w:rsidR="002C78AC" w:rsidRPr="00D547F5">
        <w:rPr>
          <w:i/>
        </w:rPr>
        <w:t>Test.java</w:t>
      </w:r>
      <w:r w:rsidR="002C78AC" w:rsidRPr="00D547F5">
        <w:t>.</w:t>
      </w:r>
    </w:p>
    <w:p w:rsidR="00385D67" w:rsidRDefault="00385D67" w:rsidP="00775658">
      <w:pPr>
        <w:pStyle w:val="Normal2"/>
      </w:pPr>
      <w:r>
        <w:t>Détail des tests :</w:t>
      </w:r>
    </w:p>
    <w:p w:rsidR="000076CD" w:rsidRDefault="000076CD" w:rsidP="00385D67">
      <w:pPr>
        <w:pStyle w:val="Normal2"/>
        <w:numPr>
          <w:ilvl w:val="0"/>
          <w:numId w:val="24"/>
        </w:numPr>
      </w:pPr>
      <w:r w:rsidRPr="00385D67">
        <w:rPr>
          <w:b/>
        </w:rPr>
        <w:t>setUp()</w:t>
      </w:r>
      <w:r w:rsidR="00385D67">
        <w:t> : Éxecutée avant le début des tests, cette méthode assigne les deux beans Person de travail.</w:t>
      </w:r>
    </w:p>
    <w:p w:rsidR="000076CD" w:rsidRDefault="000076CD" w:rsidP="00385D67">
      <w:pPr>
        <w:pStyle w:val="Normal2"/>
        <w:numPr>
          <w:ilvl w:val="0"/>
          <w:numId w:val="24"/>
        </w:numPr>
      </w:pPr>
      <w:r w:rsidRPr="00385D67">
        <w:rPr>
          <w:b/>
        </w:rPr>
        <w:t>newConnection()</w:t>
      </w:r>
      <w:r w:rsidR="00385D67">
        <w:t> : Teste la création de la connexion par l’implémentation de la DAO.</w:t>
      </w:r>
    </w:p>
    <w:p w:rsidR="000076CD" w:rsidRDefault="000076CD" w:rsidP="00385D67">
      <w:pPr>
        <w:pStyle w:val="Normal2"/>
        <w:numPr>
          <w:ilvl w:val="0"/>
          <w:numId w:val="24"/>
        </w:numPr>
      </w:pPr>
      <w:r w:rsidRPr="00385D67">
        <w:rPr>
          <w:b/>
        </w:rPr>
        <w:t>addPerson1()</w:t>
      </w:r>
      <w:r w:rsidR="00385D67">
        <w:t> : Teste l’ajout de la personne 1 dans la BDD.</w:t>
      </w:r>
    </w:p>
    <w:p w:rsidR="000076CD" w:rsidRDefault="000076CD" w:rsidP="00385D67">
      <w:pPr>
        <w:pStyle w:val="Normal2"/>
        <w:numPr>
          <w:ilvl w:val="0"/>
          <w:numId w:val="24"/>
        </w:numPr>
      </w:pPr>
      <w:r w:rsidRPr="00385D67">
        <w:rPr>
          <w:b/>
        </w:rPr>
        <w:t>addPerson2()</w:t>
      </w:r>
      <w:r w:rsidR="00385D67">
        <w:t> :</w:t>
      </w:r>
      <w:r w:rsidR="00385D67" w:rsidRPr="00385D67">
        <w:t xml:space="preserve"> </w:t>
      </w:r>
      <w:r w:rsidR="00385D67">
        <w:t>Teste l’ajout de la personne 2 dans la BDD.</w:t>
      </w:r>
    </w:p>
    <w:p w:rsidR="000076CD" w:rsidRDefault="000076CD" w:rsidP="00385D67">
      <w:pPr>
        <w:pStyle w:val="Normal2"/>
        <w:numPr>
          <w:ilvl w:val="0"/>
          <w:numId w:val="24"/>
        </w:numPr>
      </w:pPr>
      <w:r w:rsidRPr="00385D67">
        <w:rPr>
          <w:b/>
        </w:rPr>
        <w:t>findPerson()</w:t>
      </w:r>
      <w:r w:rsidR="00385D67">
        <w:t> : Teste la récupération de la personne 1 après insertion.</w:t>
      </w:r>
    </w:p>
    <w:p w:rsidR="000076CD" w:rsidRDefault="000076CD" w:rsidP="00385D67">
      <w:pPr>
        <w:pStyle w:val="Normal2"/>
        <w:numPr>
          <w:ilvl w:val="0"/>
          <w:numId w:val="24"/>
        </w:numPr>
      </w:pPr>
      <w:r w:rsidRPr="00385D67">
        <w:rPr>
          <w:b/>
        </w:rPr>
        <w:t>findAllPersons()</w:t>
      </w:r>
      <w:r w:rsidR="00385D67">
        <w:t> : Teste la récupération de toutes les personnes après l’ajout de la personne 1 et de la personne 2.</w:t>
      </w:r>
    </w:p>
    <w:p w:rsidR="000076CD" w:rsidRDefault="000076CD" w:rsidP="00385D67">
      <w:pPr>
        <w:pStyle w:val="Normal2"/>
        <w:numPr>
          <w:ilvl w:val="0"/>
          <w:numId w:val="24"/>
        </w:numPr>
      </w:pPr>
      <w:r w:rsidRPr="00385D67">
        <w:rPr>
          <w:b/>
        </w:rPr>
        <w:t>updatePerson()</w:t>
      </w:r>
      <w:r w:rsidR="00385D67">
        <w:t> : Teste la mise à jour de la pesonne 1 après modification de son nom et de son prénom.</w:t>
      </w:r>
    </w:p>
    <w:p w:rsidR="000076CD" w:rsidRDefault="000076CD" w:rsidP="00385D67">
      <w:pPr>
        <w:pStyle w:val="Normal2"/>
        <w:numPr>
          <w:ilvl w:val="0"/>
          <w:numId w:val="24"/>
        </w:numPr>
      </w:pPr>
      <w:r w:rsidRPr="00385D67">
        <w:rPr>
          <w:b/>
        </w:rPr>
        <w:t>deletePerson1()</w:t>
      </w:r>
      <w:r w:rsidR="00385D67">
        <w:t> : Teste la suppression de la personne 1 après l’avoir ajoutée dans la BDD.</w:t>
      </w:r>
    </w:p>
    <w:p w:rsidR="00C71AE7" w:rsidRDefault="00C71AE7" w:rsidP="00C71AE7">
      <w:pPr>
        <w:pStyle w:val="PT2"/>
      </w:pPr>
      <w:r>
        <w:t>Résultats des tests</w:t>
      </w:r>
    </w:p>
    <w:p w:rsidR="00C71AE7" w:rsidRPr="00C71AE7" w:rsidRDefault="00C71AE7" w:rsidP="00C71AE7">
      <w:pPr>
        <w:pStyle w:val="Normal2"/>
      </w:pPr>
      <w:r>
        <w:rPr>
          <w:noProof/>
        </w:rPr>
        <w:pict>
          <v:shape id="_x0000_s1037" type="#_x0000_t202" style="position:absolute;left:0;text-align:left;margin-left:-.1pt;margin-top:256.4pt;width:164.5pt;height:.05pt;z-index:251675136" stroked="f">
            <v:textbox style="mso-fit-shape-to-text:t" inset="0,0,0,0">
              <w:txbxContent>
                <w:p w:rsidR="00C71AE7" w:rsidRPr="001F28C1" w:rsidRDefault="00C71AE7" w:rsidP="00C71AE7">
                  <w:pPr>
                    <w:pStyle w:val="Lgende"/>
                    <w:rPr>
                      <w:noProof/>
                    </w:rPr>
                  </w:pPr>
                  <w:r>
                    <w:t xml:space="preserve">Figure </w:t>
                  </w:r>
                  <w:fldSimple w:instr=" SEQ Figure \* ARABIC ">
                    <w:r>
                      <w:rPr>
                        <w:noProof/>
                      </w:rPr>
                      <w:t>1</w:t>
                    </w:r>
                  </w:fldSimple>
                  <w:r>
                    <w:t xml:space="preserve"> Résultats des tests</w:t>
                  </w:r>
                </w:p>
              </w:txbxContent>
            </v:textbox>
          </v:shape>
        </w:pict>
      </w:r>
      <w:r>
        <w:rPr>
          <w:noProof/>
          <w:lang w:eastAsia="fr-FR"/>
        </w:rPr>
        <w:drawing>
          <wp:anchor distT="0" distB="0" distL="114300" distR="114300" simplePos="0" relativeHeight="251672064" behindDoc="1" locked="0" layoutInCell="1" allowOverlap="1">
            <wp:simplePos x="0" y="0"/>
            <wp:positionH relativeFrom="column">
              <wp:posOffset>-1629</wp:posOffset>
            </wp:positionH>
            <wp:positionV relativeFrom="paragraph">
              <wp:posOffset>3589</wp:posOffset>
            </wp:positionV>
            <wp:extent cx="2089647" cy="3196424"/>
            <wp:effectExtent l="19050" t="0" r="5853" b="0"/>
            <wp:wrapNone/>
            <wp:docPr id="5" name="Image 4" descr="c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age.png"/>
                    <pic:cNvPicPr/>
                  </pic:nvPicPr>
                  <pic:blipFill>
                    <a:blip r:embed="rId14"/>
                    <a:stretch>
                      <a:fillRect/>
                    </a:stretch>
                  </pic:blipFill>
                  <pic:spPr>
                    <a:xfrm>
                      <a:off x="0" y="0"/>
                      <a:ext cx="2089647" cy="3196424"/>
                    </a:xfrm>
                    <a:prstGeom prst="rect">
                      <a:avLst/>
                    </a:prstGeom>
                  </pic:spPr>
                </pic:pic>
              </a:graphicData>
            </a:graphic>
          </wp:anchor>
        </w:drawing>
      </w:r>
    </w:p>
    <w:p w:rsidR="00C71AE7" w:rsidRDefault="00C71AE7" w:rsidP="00C71AE7">
      <w:pPr>
        <w:pStyle w:val="Normal2"/>
      </w:pPr>
    </w:p>
    <w:p w:rsidR="00C71AE7" w:rsidRDefault="00C71AE7" w:rsidP="00C71AE7">
      <w:pPr>
        <w:pStyle w:val="Normal2"/>
      </w:pPr>
      <w:r>
        <w:rPr>
          <w:noProof/>
        </w:rPr>
        <w:pict>
          <v:shape id="_x0000_s1038" type="#_x0000_t202" style="position:absolute;left:0;text-align:left;margin-left:175.45pt;margin-top:137.9pt;width:315.3pt;height:.05pt;z-index:251677184" stroked="f">
            <v:textbox style="mso-fit-shape-to-text:t" inset="0,0,0,0">
              <w:txbxContent>
                <w:p w:rsidR="00C71AE7" w:rsidRPr="00364DF5" w:rsidRDefault="00C71AE7" w:rsidP="00C71AE7">
                  <w:pPr>
                    <w:pStyle w:val="Lgende"/>
                    <w:rPr>
                      <w:noProof/>
                    </w:rPr>
                  </w:pPr>
                  <w:r>
                    <w:t xml:space="preserve">Figure </w:t>
                  </w:r>
                  <w:fldSimple w:instr=" SEQ Figure \* ARABIC ">
                    <w:r>
                      <w:rPr>
                        <w:noProof/>
                      </w:rPr>
                      <w:t>2</w:t>
                    </w:r>
                  </w:fldSimple>
                  <w:r>
                    <w:t xml:space="preserve"> Rapport de couverture des tests</w:t>
                  </w:r>
                  <w:r w:rsidR="00C355B4">
                    <w:t>s</w:t>
                  </w:r>
                </w:p>
              </w:txbxContent>
            </v:textbox>
          </v:shape>
        </w:pict>
      </w:r>
      <w:r>
        <w:rPr>
          <w:noProof/>
          <w:lang w:eastAsia="fr-FR"/>
        </w:rPr>
        <w:drawing>
          <wp:anchor distT="0" distB="0" distL="114300" distR="114300" simplePos="0" relativeHeight="251673088" behindDoc="1" locked="0" layoutInCell="1" allowOverlap="1">
            <wp:simplePos x="0" y="0"/>
            <wp:positionH relativeFrom="column">
              <wp:posOffset>2228215</wp:posOffset>
            </wp:positionH>
            <wp:positionV relativeFrom="paragraph">
              <wp:posOffset>64770</wp:posOffset>
            </wp:positionV>
            <wp:extent cx="4004310" cy="1629410"/>
            <wp:effectExtent l="19050" t="0" r="0" b="0"/>
            <wp:wrapNone/>
            <wp:docPr id="3" name="Image 2" descr="coverage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age_details.png"/>
                    <pic:cNvPicPr/>
                  </pic:nvPicPr>
                  <pic:blipFill>
                    <a:blip r:embed="rId15"/>
                    <a:stretch>
                      <a:fillRect/>
                    </a:stretch>
                  </pic:blipFill>
                  <pic:spPr>
                    <a:xfrm>
                      <a:off x="0" y="0"/>
                      <a:ext cx="4004310" cy="1629410"/>
                    </a:xfrm>
                    <a:prstGeom prst="rect">
                      <a:avLst/>
                    </a:prstGeom>
                  </pic:spPr>
                </pic:pic>
              </a:graphicData>
            </a:graphic>
          </wp:anchor>
        </w:drawing>
      </w:r>
    </w:p>
    <w:p w:rsidR="00C71AE7" w:rsidRDefault="00C71AE7" w:rsidP="00C71AE7">
      <w:pPr>
        <w:pStyle w:val="Normal2"/>
      </w:pPr>
    </w:p>
    <w:p w:rsidR="00C71AE7" w:rsidRPr="00C71AE7" w:rsidRDefault="00C71AE7" w:rsidP="00C71AE7">
      <w:pPr>
        <w:pStyle w:val="Normal2"/>
      </w:pPr>
    </w:p>
    <w:p w:rsidR="00C71AE7" w:rsidRDefault="00C71AE7" w:rsidP="00C71AE7">
      <w:pPr>
        <w:pStyle w:val="Normal1"/>
      </w:pPr>
      <w:bookmarkStart w:id="6" w:name="_Toc378675271"/>
    </w:p>
    <w:p w:rsidR="00C71AE7" w:rsidRDefault="00C71AE7" w:rsidP="00C71AE7">
      <w:pPr>
        <w:pStyle w:val="Normal1"/>
      </w:pPr>
    </w:p>
    <w:p w:rsidR="00C71AE7" w:rsidRDefault="00C71AE7" w:rsidP="00C71AE7">
      <w:pPr>
        <w:pStyle w:val="Normal1"/>
      </w:pPr>
    </w:p>
    <w:p w:rsidR="00C71AE7" w:rsidRDefault="00C71AE7" w:rsidP="00C71AE7">
      <w:pPr>
        <w:pStyle w:val="Normal1"/>
      </w:pPr>
    </w:p>
    <w:p w:rsidR="00C71AE7" w:rsidRDefault="00C71AE7" w:rsidP="00C71AE7">
      <w:pPr>
        <w:pStyle w:val="Normal1"/>
      </w:pPr>
    </w:p>
    <w:p w:rsidR="00C71AE7" w:rsidRDefault="00C71AE7" w:rsidP="00C71AE7">
      <w:pPr>
        <w:pStyle w:val="Normal1"/>
      </w:pPr>
    </w:p>
    <w:p w:rsidR="00C71AE7" w:rsidRDefault="00C71AE7" w:rsidP="00C71AE7">
      <w:pPr>
        <w:pStyle w:val="Normal1"/>
      </w:pPr>
    </w:p>
    <w:p w:rsidR="00693DAB" w:rsidRPr="00D547F5" w:rsidRDefault="00D5198A" w:rsidP="00D5198A">
      <w:pPr>
        <w:pStyle w:val="PT1"/>
      </w:pPr>
      <w:r w:rsidRPr="00D547F5">
        <w:lastRenderedPageBreak/>
        <w:t>Partie II : Couche de présentation (JSP / Servlet)</w:t>
      </w:r>
      <w:bookmarkEnd w:id="6"/>
    </w:p>
    <w:p w:rsidR="00091CF1" w:rsidRPr="00D547F5" w:rsidRDefault="00692F34" w:rsidP="004935F8">
      <w:pPr>
        <w:pStyle w:val="Normal2"/>
        <w:rPr>
          <w:rFonts w:ascii="Courier New" w:hAnsi="Courier New" w:cs="Courier New"/>
          <w:sz w:val="18"/>
          <w:szCs w:val="18"/>
        </w:rPr>
      </w:pPr>
      <w:r w:rsidRPr="00D547F5">
        <w:t>Dans cette partie nous allons</w:t>
      </w:r>
      <w:r w:rsidR="00D547F5">
        <w:t xml:space="preserve"> </w:t>
      </w:r>
      <w:r w:rsidR="00495C74" w:rsidRPr="00D547F5">
        <w:t xml:space="preserve">décrire le contrôleur qui assure le traitement et la validation des requêtes du client à l’aide d’une </w:t>
      </w:r>
      <w:r w:rsidR="00495C74" w:rsidRPr="00D547F5">
        <w:rPr>
          <w:i/>
        </w:rPr>
        <w:t>servlet</w:t>
      </w:r>
      <w:r w:rsidR="00D547F5">
        <w:rPr>
          <w:i/>
        </w:rPr>
        <w:t xml:space="preserve"> </w:t>
      </w:r>
      <w:r w:rsidR="00010A34" w:rsidRPr="00D547F5">
        <w:t>centrale</w:t>
      </w:r>
      <w:r w:rsidR="00495C74" w:rsidRPr="00D547F5">
        <w:t xml:space="preserve"> mais aussi les vues permettant l’affichage des résultats à partir des données par la création de page </w:t>
      </w:r>
      <w:r w:rsidR="00495C74" w:rsidRPr="00D547F5">
        <w:rPr>
          <w:i/>
        </w:rPr>
        <w:t>JSP</w:t>
      </w:r>
      <w:r w:rsidR="00AB0782" w:rsidRPr="00D547F5">
        <w:t>.</w:t>
      </w:r>
    </w:p>
    <w:p w:rsidR="00B74B57" w:rsidRPr="00D547F5" w:rsidRDefault="00B74B57" w:rsidP="00603B64">
      <w:pPr>
        <w:pStyle w:val="PT1"/>
      </w:pPr>
      <w:bookmarkStart w:id="7" w:name="_Toc378675272"/>
      <w:r w:rsidRPr="00D547F5">
        <w:t>Conception de la servlet de services</w:t>
      </w:r>
    </w:p>
    <w:p w:rsidR="00603B64" w:rsidRDefault="00BA433A" w:rsidP="00603B64">
      <w:pPr>
        <w:pStyle w:val="Normal1"/>
      </w:pPr>
      <w:r w:rsidRPr="00D547F5">
        <w:t>Par souci de simplification, nous avons choisi d’intégre</w:t>
      </w:r>
      <w:r w:rsidR="001472CC" w:rsidRPr="00D547F5">
        <w:t>r</w:t>
      </w:r>
      <w:r w:rsidRPr="00D547F5">
        <w:t xml:space="preserve"> les services de notre application au sein d’une unique servlet </w:t>
      </w:r>
      <w:r w:rsidRPr="00D547F5">
        <w:rPr>
          <w:i/>
        </w:rPr>
        <w:t>Controler.java</w:t>
      </w:r>
      <w:r w:rsidR="006A67F5" w:rsidRPr="00D547F5">
        <w:t xml:space="preserve"> jointe en annexe.</w:t>
      </w:r>
      <w:r w:rsidR="00795C9B" w:rsidRPr="00D547F5">
        <w:t xml:space="preserve"> Celle-ci redirige </w:t>
      </w:r>
      <w:r w:rsidR="007239F0" w:rsidRPr="00D547F5">
        <w:t>les requêtes</w:t>
      </w:r>
      <w:r w:rsidR="00795C9B" w:rsidRPr="00D547F5">
        <w:t xml:space="preserve"> clientes vers</w:t>
      </w:r>
      <w:r w:rsidR="00B30685" w:rsidRPr="00D547F5">
        <w:t xml:space="preserve"> l’</w:t>
      </w:r>
      <w:r w:rsidR="00795C9B" w:rsidRPr="00D547F5">
        <w:t xml:space="preserve">une des </w:t>
      </w:r>
      <w:r w:rsidR="00A97461" w:rsidRPr="00D547F5">
        <w:t>cinq</w:t>
      </w:r>
      <w:r w:rsidR="00385D67">
        <w:t xml:space="preserve"> </w:t>
      </w:r>
      <w:r w:rsidR="007239F0" w:rsidRPr="00D547F5">
        <w:t>pages</w:t>
      </w:r>
      <w:r w:rsidR="00385D67">
        <w:t xml:space="preserve"> </w:t>
      </w:r>
      <w:r w:rsidR="00795C9B" w:rsidRPr="00D547F5">
        <w:rPr>
          <w:i/>
        </w:rPr>
        <w:t>JSP</w:t>
      </w:r>
      <w:r w:rsidR="00795C9B" w:rsidRPr="00D547F5">
        <w:t> :</w:t>
      </w:r>
      <w:r w:rsidR="00A97461" w:rsidRPr="00D547F5">
        <w:rPr>
          <w:i/>
        </w:rPr>
        <w:t>index.jsp</w:t>
      </w:r>
      <w:r w:rsidR="00A97461" w:rsidRPr="00D547F5">
        <w:t>,</w:t>
      </w:r>
      <w:r w:rsidR="00795C9B" w:rsidRPr="00D547F5">
        <w:rPr>
          <w:i/>
        </w:rPr>
        <w:t>directory.jsp, details.jsp, edition.jsp</w:t>
      </w:r>
      <w:r w:rsidR="00795C9B" w:rsidRPr="00D547F5">
        <w:t xml:space="preserve"> et</w:t>
      </w:r>
      <w:r w:rsidR="00795C9B" w:rsidRPr="00D547F5">
        <w:rPr>
          <w:i/>
        </w:rPr>
        <w:t xml:space="preserve"> backup.jsp</w:t>
      </w:r>
      <w:r w:rsidR="008C6247" w:rsidRPr="00D547F5">
        <w:t xml:space="preserve"> en fonction de l’action demandé</w:t>
      </w:r>
      <w:r w:rsidR="002C5D9C" w:rsidRPr="00D547F5">
        <w:t>e</w:t>
      </w:r>
      <w:r w:rsidR="008C6247" w:rsidRPr="00D547F5">
        <w:t xml:space="preserve"> en entrée.</w:t>
      </w:r>
    </w:p>
    <w:p w:rsidR="00385D67" w:rsidRPr="00D547F5" w:rsidRDefault="00385D67" w:rsidP="00603B64">
      <w:pPr>
        <w:pStyle w:val="Normal1"/>
        <w:rPr>
          <w:i/>
        </w:rPr>
      </w:pPr>
      <w:r>
        <w:t>Le traitement se fait côté servlet et les JSP servent de vue.</w:t>
      </w:r>
    </w:p>
    <w:p w:rsidR="007200C9" w:rsidRPr="00D547F5" w:rsidRDefault="007200C9" w:rsidP="00992A51">
      <w:pPr>
        <w:pStyle w:val="PT1"/>
      </w:pPr>
      <w:r w:rsidRPr="00D547F5">
        <w:t>Conception des pages JSP</w:t>
      </w:r>
      <w:r w:rsidR="00D76280" w:rsidRPr="00D547F5">
        <w:t xml:space="preserve"> et CSS</w:t>
      </w:r>
    </w:p>
    <w:p w:rsidR="007200C9" w:rsidRPr="00D547F5" w:rsidRDefault="00752C60" w:rsidP="007200C9">
      <w:pPr>
        <w:pStyle w:val="Normal1"/>
      </w:pPr>
      <w:r w:rsidRPr="00D547F5">
        <w:t xml:space="preserve">Comme nous l’avons vu, notre </w:t>
      </w:r>
      <w:r w:rsidR="00CF1D4F" w:rsidRPr="00D547F5">
        <w:t>contrôleur</w:t>
      </w:r>
      <w:r w:rsidRPr="00D547F5">
        <w:t xml:space="preserve"> s’architecture autour de quatre pages </w:t>
      </w:r>
      <w:r w:rsidRPr="00D547F5">
        <w:rPr>
          <w:i/>
        </w:rPr>
        <w:t>JSP</w:t>
      </w:r>
      <w:r w:rsidRPr="00D547F5">
        <w:t>. Voyons en détails leur composition.</w:t>
      </w:r>
    </w:p>
    <w:p w:rsidR="00BB3ADB" w:rsidRPr="00D547F5" w:rsidRDefault="00BB3ADB" w:rsidP="007200C9">
      <w:pPr>
        <w:pStyle w:val="PT2"/>
        <w:rPr>
          <w:i/>
        </w:rPr>
      </w:pPr>
      <w:r w:rsidRPr="00D547F5">
        <w:t xml:space="preserve">Page </w:t>
      </w:r>
      <w:r w:rsidRPr="00D547F5">
        <w:rPr>
          <w:i/>
        </w:rPr>
        <w:t>index.jsp</w:t>
      </w:r>
    </w:p>
    <w:p w:rsidR="00020E60" w:rsidRPr="00D547F5" w:rsidRDefault="00020E60" w:rsidP="00020E60">
      <w:pPr>
        <w:pStyle w:val="Normal2"/>
      </w:pPr>
      <w:r w:rsidRPr="00D547F5">
        <w:rPr>
          <w:i/>
        </w:rPr>
        <w:t>Index.jsp</w:t>
      </w:r>
      <w:r w:rsidRPr="00D547F5">
        <w:t xml:space="preserve"> est la page de bienvenue lors du lancement de l’application. Elle permet la connexion de l’utilisateur responsable de la gestion de l’annuaire de personne. Pour ce faire, il devra entrer les informations d’authentification telles que son identifiant (adresse mail) et son mot de passe de connexion.</w:t>
      </w:r>
    </w:p>
    <w:p w:rsidR="00020E60" w:rsidRPr="00D547F5" w:rsidRDefault="00020E60" w:rsidP="00020E60">
      <w:pPr>
        <w:pStyle w:val="Normal2"/>
      </w:pPr>
      <w:r w:rsidRPr="00D547F5">
        <w:t>Une fois ces derniers renseignés, il peut avoir accès à la liste de personnes présente dans l’annuaire et effectuer s’il le désire des modifications.</w:t>
      </w:r>
    </w:p>
    <w:p w:rsidR="007200C9" w:rsidRPr="00D547F5" w:rsidRDefault="001D235A" w:rsidP="007200C9">
      <w:pPr>
        <w:pStyle w:val="PT2"/>
      </w:pPr>
      <w:r w:rsidRPr="00D547F5">
        <w:t xml:space="preserve">Page </w:t>
      </w:r>
      <w:r w:rsidRPr="00D547F5">
        <w:rPr>
          <w:i/>
        </w:rPr>
        <w:t>directory.jsp</w:t>
      </w:r>
    </w:p>
    <w:p w:rsidR="007200C9" w:rsidRPr="00D547F5" w:rsidRDefault="00EC56E0" w:rsidP="007200C9">
      <w:pPr>
        <w:pStyle w:val="Normal2"/>
      </w:pPr>
      <w:r w:rsidRPr="00D547F5">
        <w:t>Cette page permet de lister les noms des personnes présentent dans l’annuaire.</w:t>
      </w:r>
      <w:r w:rsidR="001574FB" w:rsidRPr="00D547F5">
        <w:t xml:space="preserve"> Le gestionnaire peut alors cliquer sur une personne de l’annuaire pour afficher en détails ses renseignements et procéder à son édition.</w:t>
      </w:r>
    </w:p>
    <w:p w:rsidR="007200C9" w:rsidRPr="00D547F5" w:rsidRDefault="001D235A" w:rsidP="007200C9">
      <w:pPr>
        <w:pStyle w:val="PT2"/>
      </w:pPr>
      <w:r w:rsidRPr="00D547F5">
        <w:t xml:space="preserve">Page </w:t>
      </w:r>
      <w:r w:rsidRPr="00D547F5">
        <w:rPr>
          <w:i/>
        </w:rPr>
        <w:t>details.jsp</w:t>
      </w:r>
    </w:p>
    <w:p w:rsidR="009D7BDF" w:rsidRDefault="008F4218" w:rsidP="007200C9">
      <w:pPr>
        <w:pStyle w:val="Normal2"/>
      </w:pPr>
      <w:r w:rsidRPr="00D547F5">
        <w:t xml:space="preserve">La page </w:t>
      </w:r>
      <w:r w:rsidRPr="00D547F5">
        <w:rPr>
          <w:i/>
        </w:rPr>
        <w:t>details.jps</w:t>
      </w:r>
      <w:r w:rsidRPr="00D547F5">
        <w:t xml:space="preserve"> affiche la fiche détaillée de la personne sélectionnée dans l’annuaire de personnes.</w:t>
      </w:r>
    </w:p>
    <w:p w:rsidR="00385D67" w:rsidRDefault="00385D67" w:rsidP="00385D67">
      <w:pPr>
        <w:pStyle w:val="PT2"/>
      </w:pPr>
      <w:r>
        <w:t>Page backup.jsp</w:t>
      </w:r>
    </w:p>
    <w:p w:rsidR="00385D67" w:rsidRDefault="00385D67" w:rsidP="00385D67">
      <w:pPr>
        <w:pStyle w:val="Normal2"/>
      </w:pPr>
      <w:r>
        <w:t>Cette page affiche une confirmation ou un message d’erreur après avoir tenté d’aouter ou de modifier une personne dans la base de donnée.</w:t>
      </w:r>
    </w:p>
    <w:p w:rsidR="00385D67" w:rsidRPr="00385D67" w:rsidRDefault="00385D67" w:rsidP="00385D67">
      <w:pPr>
        <w:pStyle w:val="Normal2"/>
      </w:pPr>
      <w:r>
        <w:t>Une erreur est affichée dans le cas où un problème est survenu durant l’opération réalisée par la DAO.</w:t>
      </w:r>
    </w:p>
    <w:p w:rsidR="00385D67" w:rsidRDefault="00385D67" w:rsidP="00385D67">
      <w:pPr>
        <w:pStyle w:val="PT2"/>
      </w:pPr>
      <w:r>
        <w:lastRenderedPageBreak/>
        <w:t>Page edition.jsp</w:t>
      </w:r>
    </w:p>
    <w:p w:rsidR="00385D67" w:rsidRPr="00385D67" w:rsidRDefault="00385D67" w:rsidP="00385D67">
      <w:pPr>
        <w:pStyle w:val="Normal2"/>
      </w:pPr>
      <w:r>
        <w:t>Cette page sert à générer un formulaire d’édition/ajout d’une personne. La différence entre ces deux opérations est faite grâce à l’utilisation d’un champs input de type « hidden » contenant l’id de la personne en cours de modification. Cet id vaut -1 dans le cas où la personne n’existe pas (i.e. dans le cas où c’est un ajout et non une modification).</w:t>
      </w:r>
    </w:p>
    <w:p w:rsidR="007200C9" w:rsidRPr="00D547F5" w:rsidRDefault="009D7BDF" w:rsidP="009D7BDF">
      <w:r w:rsidRPr="00D547F5">
        <w:br w:type="page"/>
      </w:r>
      <w:bookmarkStart w:id="8" w:name="_GoBack"/>
      <w:bookmarkEnd w:id="8"/>
    </w:p>
    <w:p w:rsidR="001D235A" w:rsidRPr="00D547F5" w:rsidRDefault="001D235A" w:rsidP="007200C9">
      <w:pPr>
        <w:pStyle w:val="PT2"/>
        <w:rPr>
          <w:i/>
        </w:rPr>
      </w:pPr>
      <w:r w:rsidRPr="00D547F5">
        <w:lastRenderedPageBreak/>
        <w:t xml:space="preserve">Page </w:t>
      </w:r>
      <w:r w:rsidRPr="00D547F5">
        <w:rPr>
          <w:i/>
        </w:rPr>
        <w:t>edition.jsp</w:t>
      </w:r>
    </w:p>
    <w:p w:rsidR="001D235A" w:rsidRPr="00D547F5" w:rsidRDefault="007421A2" w:rsidP="001D235A">
      <w:pPr>
        <w:pStyle w:val="Normal2"/>
      </w:pPr>
      <w:r w:rsidRPr="00D547F5">
        <w:t xml:space="preserve">L’édition permet de mettre un utilisateur en session et </w:t>
      </w:r>
      <w:r w:rsidR="000B2943" w:rsidRPr="00D547F5">
        <w:t>construit le formulaire permettant son enregistre ou sa mis</w:t>
      </w:r>
    </w:p>
    <w:p w:rsidR="00D76280" w:rsidRPr="00D547F5" w:rsidRDefault="00D76280" w:rsidP="00D76280">
      <w:pPr>
        <w:pStyle w:val="PT2"/>
      </w:pPr>
      <w:r w:rsidRPr="00D547F5">
        <w:t xml:space="preserve">Page </w:t>
      </w:r>
      <w:r w:rsidRPr="00D547F5">
        <w:rPr>
          <w:i/>
        </w:rPr>
        <w:t>backup.jsp</w:t>
      </w:r>
    </w:p>
    <w:p w:rsidR="006D5E3B" w:rsidRPr="00D547F5" w:rsidRDefault="00E76C91" w:rsidP="006D5E3B">
      <w:pPr>
        <w:pStyle w:val="Normal2"/>
      </w:pPr>
      <w:r w:rsidRPr="00D547F5">
        <w:t>Elle permet l’enregistrement / l’update d’une personne (après vérification) au sein de la base de donnée d’un groupe de personne grâce au formulaire fourni lors de l’édition.</w:t>
      </w:r>
    </w:p>
    <w:p w:rsidR="00D76280" w:rsidRPr="00D547F5" w:rsidRDefault="001D235A" w:rsidP="00D76280">
      <w:pPr>
        <w:pStyle w:val="PT2"/>
        <w:rPr>
          <w:i/>
        </w:rPr>
      </w:pPr>
      <w:r w:rsidRPr="00D547F5">
        <w:t xml:space="preserve">Page </w:t>
      </w:r>
      <w:r w:rsidR="00413D5E" w:rsidRPr="00D547F5">
        <w:rPr>
          <w:i/>
        </w:rPr>
        <w:t>form</w:t>
      </w:r>
      <w:r w:rsidR="006D5E3B" w:rsidRPr="00D547F5">
        <w:rPr>
          <w:i/>
        </w:rPr>
        <w:t>.css</w:t>
      </w:r>
      <w:r w:rsidR="00413D5E" w:rsidRPr="00D547F5">
        <w:rPr>
          <w:i/>
        </w:rPr>
        <w:t>, table.css</w:t>
      </w:r>
    </w:p>
    <w:p w:rsidR="007200C9" w:rsidRPr="00D547F5" w:rsidRDefault="00413D5E" w:rsidP="007200C9">
      <w:pPr>
        <w:pStyle w:val="Normal2"/>
      </w:pPr>
      <w:r w:rsidRPr="00D547F5">
        <w:t xml:space="preserve">Ces fichiers </w:t>
      </w:r>
      <w:r w:rsidRPr="00D547F5">
        <w:rPr>
          <w:i/>
        </w:rPr>
        <w:t>.css</w:t>
      </w:r>
      <w:r w:rsidRPr="00D547F5">
        <w:t xml:space="preserve"> permettent la mise en forme de nos pages </w:t>
      </w:r>
      <w:r w:rsidRPr="00D547F5">
        <w:rPr>
          <w:i/>
        </w:rPr>
        <w:t>.jsp</w:t>
      </w:r>
      <w:r w:rsidRPr="00D547F5">
        <w:t>. On retrouve deux fichiers principaux :</w:t>
      </w:r>
    </w:p>
    <w:p w:rsidR="00413D5E" w:rsidRPr="00D547F5" w:rsidRDefault="00413D5E" w:rsidP="00413D5E">
      <w:pPr>
        <w:pStyle w:val="Normal2"/>
        <w:numPr>
          <w:ilvl w:val="0"/>
          <w:numId w:val="23"/>
        </w:numPr>
      </w:pPr>
      <w:r w:rsidRPr="00D547F5">
        <w:rPr>
          <w:i/>
        </w:rPr>
        <w:t>form.css</w:t>
      </w:r>
      <w:r w:rsidRPr="00D547F5">
        <w:t> qui gère</w:t>
      </w:r>
      <w:r w:rsidR="00CB67E3" w:rsidRPr="00D547F5">
        <w:t xml:space="preserve"> la présentation de la page d’accueil, de l’édition / sauvegarde et du descriptif détaillée d’une personne.</w:t>
      </w:r>
    </w:p>
    <w:p w:rsidR="00CB67E3" w:rsidRPr="00D547F5" w:rsidRDefault="00CB67E3" w:rsidP="00413D5E">
      <w:pPr>
        <w:pStyle w:val="Normal2"/>
        <w:numPr>
          <w:ilvl w:val="0"/>
          <w:numId w:val="23"/>
        </w:numPr>
      </w:pPr>
      <w:r w:rsidRPr="00D547F5">
        <w:rPr>
          <w:i/>
        </w:rPr>
        <w:t>table.css</w:t>
      </w:r>
      <w:r w:rsidR="00FA3BD0" w:rsidRPr="00D547F5">
        <w:t>qui permet l’affichage sous forme de tableau de notre annuaire de personne.</w:t>
      </w:r>
    </w:p>
    <w:p w:rsidR="00B74B57" w:rsidRPr="00D547F5" w:rsidRDefault="001E157B" w:rsidP="00992A51">
      <w:pPr>
        <w:pStyle w:val="PT1"/>
      </w:pPr>
      <w:r w:rsidRPr="00D547F5">
        <w:t>Conception des test d’intégration</w:t>
      </w:r>
    </w:p>
    <w:p w:rsidR="001E157B" w:rsidRPr="00D547F5" w:rsidRDefault="001E157B" w:rsidP="001E157B">
      <w:pPr>
        <w:pStyle w:val="Normal1"/>
      </w:pPr>
    </w:p>
    <w:p w:rsidR="00992A51" w:rsidRPr="00D547F5" w:rsidRDefault="00992A51" w:rsidP="00992A51">
      <w:pPr>
        <w:pStyle w:val="PT1"/>
      </w:pPr>
      <w:r w:rsidRPr="00D547F5">
        <w:t>Conclusion</w:t>
      </w:r>
      <w:bookmarkEnd w:id="7"/>
    </w:p>
    <w:p w:rsidR="00842208" w:rsidRPr="00D547F5" w:rsidRDefault="00992A51" w:rsidP="00FA3BD0">
      <w:pPr>
        <w:pStyle w:val="Normal1"/>
      </w:pPr>
      <w:r w:rsidRPr="00D547F5">
        <w:t xml:space="preserve">Ce </w:t>
      </w:r>
      <w:r w:rsidR="00FA3BD0" w:rsidRPr="00D547F5">
        <w:t>p</w:t>
      </w:r>
      <w:r w:rsidR="00057240" w:rsidRPr="00D547F5">
        <w:t>rojet</w:t>
      </w:r>
      <w:r w:rsidR="00FA3BD0" w:rsidRPr="00D547F5">
        <w:t xml:space="preserve">nous a </w:t>
      </w:r>
      <w:r w:rsidR="00073817" w:rsidRPr="00D547F5">
        <w:t>permis</w:t>
      </w:r>
      <w:r w:rsidR="00FA3BD0" w:rsidRPr="00D547F5">
        <w:t xml:space="preserve"> de nous familiariser avec les technologies JEE</w:t>
      </w:r>
      <w:r w:rsidR="007E11B8" w:rsidRPr="00D547F5">
        <w:t>.</w:t>
      </w:r>
    </w:p>
    <w:p w:rsidR="00992A51" w:rsidRPr="00D547F5" w:rsidRDefault="00BC7F06" w:rsidP="00842208">
      <w:r w:rsidRPr="00D547F5">
        <w:br w:type="page"/>
      </w:r>
    </w:p>
    <w:p w:rsidR="00992A51" w:rsidRPr="00D547F5" w:rsidRDefault="00992A51" w:rsidP="00385D67">
      <w:pPr>
        <w:pStyle w:val="PT1"/>
      </w:pPr>
      <w:bookmarkStart w:id="9" w:name="_Toc378675273"/>
      <w:r w:rsidRPr="00D547F5">
        <w:lastRenderedPageBreak/>
        <w:t>Annexe</w:t>
      </w:r>
      <w:bookmarkEnd w:id="9"/>
    </w:p>
    <w:p w:rsidR="00E13F1E" w:rsidRPr="00D547F5" w:rsidRDefault="0048560E" w:rsidP="00E13F1E">
      <w:pPr>
        <w:pStyle w:val="Normal1"/>
      </w:pPr>
      <w:r w:rsidRPr="00D547F5">
        <w:t>A Compléter (Code sources)</w:t>
      </w:r>
    </w:p>
    <w:sectPr w:rsidR="00E13F1E" w:rsidRPr="00D547F5" w:rsidSect="0068353D">
      <w:headerReference w:type="default" r:id="rId16"/>
      <w:footerReference w:type="default" r:id="rId17"/>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2F4F" w:rsidRDefault="00632F4F" w:rsidP="00B200B5">
      <w:pPr>
        <w:spacing w:after="0" w:line="240" w:lineRule="auto"/>
      </w:pPr>
      <w:r>
        <w:separator/>
      </w:r>
    </w:p>
  </w:endnote>
  <w:endnote w:type="continuationSeparator" w:id="1">
    <w:p w:rsidR="00632F4F" w:rsidRDefault="00632F4F" w:rsidP="00B200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5D67" w:rsidRDefault="00A97A34">
    <w:pPr>
      <w:pStyle w:val="Pieddepage"/>
    </w:pPr>
    <w:r>
      <w:rPr>
        <w:noProof/>
        <w:lang w:eastAsia="fr-FR"/>
      </w:rPr>
      <w:pict>
        <v:shapetype id="_x0000_t202" coordsize="21600,21600" o:spt="202" path="m,l,21600r21600,l21600,xe">
          <v:stroke joinstyle="miter"/>
          <v:path gradientshapeok="t" o:connecttype="rect"/>
        </v:shapetype>
        <v:shape id="Text Box 5" o:spid="_x0000_s4099" type="#_x0000_t202" style="position:absolute;margin-left:-3.65pt;margin-top:6.2pt;width:326.75pt;height:28.8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" filled="f" stroked="f">
          <v:textbox>
            <w:txbxContent>
              <w:p w:rsidR="00385D67" w:rsidRPr="002E212F" w:rsidRDefault="00385D67" w:rsidP="002E212F">
                <w:pPr>
                  <w:pStyle w:val="NormalWeb"/>
                  <w:spacing w:after="0"/>
                  <w:rPr>
                    <w:rFonts w:asciiTheme="minorHAnsi" w:hAnsiTheme="minorHAnsi"/>
                    <w:color w:val="000000"/>
                    <w:sz w:val="16"/>
                    <w:szCs w:val="16"/>
                  </w:rPr>
                </w:pPr>
                <w:r w:rsidRPr="002E212F">
                  <w:rPr>
                    <w:rFonts w:asciiTheme="minorHAnsi" w:hAnsiTheme="minorHAnsi"/>
                    <w:color w:val="000000"/>
                    <w:sz w:val="16"/>
                    <w:szCs w:val="16"/>
                  </w:rPr>
                  <w:t xml:space="preserve">Ce document est la propriété </w:t>
                </w:r>
                <w:r>
                  <w:rPr>
                    <w:rFonts w:asciiTheme="minorHAnsi" w:hAnsiTheme="minorHAnsi"/>
                    <w:color w:val="000000"/>
                    <w:sz w:val="16"/>
                    <w:szCs w:val="16"/>
                  </w:rPr>
                  <w:t>d’Aix-Marseille Université</w:t>
                </w:r>
                <w:r w:rsidRPr="002E212F">
                  <w:rPr>
                    <w:rFonts w:asciiTheme="minorHAnsi" w:hAnsiTheme="minorHAnsi"/>
                    <w:color w:val="000000"/>
                    <w:sz w:val="16"/>
                    <w:szCs w:val="16"/>
                  </w:rPr>
                  <w:t xml:space="preserve">. </w:t>
                </w:r>
                <w:r>
                  <w:rPr>
                    <w:rFonts w:asciiTheme="minorHAnsi" w:hAnsiTheme="minorHAnsi"/>
                    <w:color w:val="000000"/>
                    <w:sz w:val="16"/>
                    <w:szCs w:val="16"/>
                  </w:rPr>
                  <w:br/>
                </w:r>
                <w:r w:rsidRPr="002E212F">
                  <w:rPr>
                    <w:rFonts w:asciiTheme="minorHAnsi" w:hAnsiTheme="minorHAnsi"/>
                    <w:color w:val="000000"/>
                    <w:sz w:val="16"/>
                    <w:szCs w:val="16"/>
                  </w:rPr>
                  <w:t>Toute reproduction même partielle ne peut se faire sans leur approbation préalable.</w:t>
                </w:r>
              </w:p>
              <w:p w:rsidR="00385D67" w:rsidRDefault="00385D67"/>
            </w:txbxContent>
          </v:textbox>
        </v:shape>
      </w:pict>
    </w:r>
    <w:r>
      <w:rPr>
        <w:noProof/>
        <w:lang w:eastAsia="fr-FR"/>
      </w:rPr>
      <w:pict>
        <v:shape id="Text Box 6" o:spid="_x0000_s4098" type="#_x0000_t202" style="position:absolute;margin-left:357.2pt;margin-top:8.95pt;width:94.65pt;height:24.7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" filled="f" stroked="f">
          <v:textbox>
            <w:txbxContent>
              <w:sdt>
                <w:sdtPr>
                  <w:id w:val="250395305"/>
                  <w:docPartObj>
                    <w:docPartGallery w:val="Page Numbers (Top of Page)"/>
                    <w:docPartUnique/>
                  </w:docPartObj>
                </w:sdtPr>
                <w:sdtContent>
                  <w:p w:rsidR="00385D67" w:rsidRDefault="00385D67" w:rsidP="00546BC4">
                    <w:pPr>
                      <w:jc w:val="right"/>
                    </w:pPr>
                    <w:r w:rsidRPr="00546BC4">
                      <w:rPr>
                        <w:b/>
                        <w:smallCaps/>
                      </w:rPr>
                      <w:t>Page</w:t>
                    </w:r>
                    <w:r w:rsidR="00A97A34" w:rsidRPr="00546BC4">
                      <w:rPr>
                        <w:b/>
                        <w:sz w:val="24"/>
                      </w:rPr>
                      <w:fldChar w:fldCharType="begin"/>
                    </w:r>
                    <w:r w:rsidRPr="00546BC4">
                      <w:rPr>
                        <w:b/>
                        <w:sz w:val="24"/>
                      </w:rPr>
                      <w:instrText xml:space="preserve"> PAGE </w:instrText>
                    </w:r>
                    <w:r w:rsidR="00A97A34" w:rsidRPr="00546BC4">
                      <w:rPr>
                        <w:b/>
                        <w:sz w:val="24"/>
                      </w:rPr>
                      <w:fldChar w:fldCharType="separate"/>
                    </w:r>
                    <w:r w:rsidR="00C355B4">
                      <w:rPr>
                        <w:b/>
                        <w:noProof/>
                        <w:sz w:val="24"/>
                      </w:rPr>
                      <w:t>6</w:t>
                    </w:r>
                    <w:r w:rsidR="00A97A34" w:rsidRPr="00546BC4">
                      <w:rPr>
                        <w:b/>
                        <w:sz w:val="24"/>
                      </w:rPr>
                      <w:fldChar w:fldCharType="end"/>
                    </w:r>
                    <w:r>
                      <w:t>/</w:t>
                    </w:r>
                    <w:fldSimple w:instr=" NUMPAGES  ">
                      <w:r w:rsidR="00C355B4">
                        <w:rPr>
                          <w:noProof/>
                        </w:rPr>
                        <w:t>9</w:t>
                      </w:r>
                    </w:fldSimple>
                  </w:p>
                </w:sdtContent>
              </w:sdt>
              <w:p w:rsidR="00385D67" w:rsidRPr="00F16650" w:rsidRDefault="00385D67" w:rsidP="00546BC4">
                <w:pPr>
                  <w:jc w:val="right"/>
                  <w:rPr>
                    <w:b/>
                    <w:smallCaps/>
                    <w:sz w:val="20"/>
                  </w:rPr>
                </w:pPr>
              </w:p>
            </w:txbxContent>
          </v:textbox>
        </v:shape>
      </w:pict>
    </w:r>
    <w:r>
      <w:rPr>
        <w:noProof/>
        <w:lang w:eastAsia="fr-FR"/>
      </w:rPr>
      <w:pict>
        <v:rect id="Rectangle 2" o:spid="_x0000_s4097" alt="Sonic_Light_2__Widescreen_by_aurora900" style="position:absolute;margin-left:0;margin-top:5.2pt;width:460.8pt;height:28.45pt;z-index:251660288;visibility:visible;mso-position-horizontal:center;mso-position-horizontal-relative:margin"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EsAAAAABSZ2h0&#10;bG9uZwAAB4A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">
          <v:fill r:id="rId1" o:title="Sonic_Light_2__Widescreen_by_aurora900" recolor="t" rotate="t" type="frame"/>
          <v:imagedata gain="19661f" blacklevel="22938f"/>
          <w10:wrap anchorx="margin"/>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2F4F" w:rsidRDefault="00632F4F" w:rsidP="00B200B5">
      <w:pPr>
        <w:spacing w:after="0" w:line="240" w:lineRule="auto"/>
      </w:pPr>
      <w:r>
        <w:separator/>
      </w:r>
    </w:p>
  </w:footnote>
  <w:footnote w:type="continuationSeparator" w:id="1">
    <w:p w:rsidR="00632F4F" w:rsidRDefault="00632F4F" w:rsidP="00B200B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5D67" w:rsidRDefault="00A97A34">
    <w:pPr>
      <w:pStyle w:val="En-tte"/>
    </w:pPr>
    <w:r>
      <w:rPr>
        <w:noProof/>
        <w:lang w:eastAsia="fr-FR"/>
      </w:rPr>
      <w:pict>
        <v:shapetype id="_x0000_t202" coordsize="21600,21600" o:spt="202" path="m,l,21600r21600,l21600,xe">
          <v:stroke joinstyle="miter"/>
          <v:path gradientshapeok="t" o:connecttype="rect"/>
        </v:shapetype>
        <v:shape id="Text Box 3" o:spid="_x0000_s4102" type="#_x0000_t202" style="position:absolute;margin-left:61.25pt;margin-top:-22.25pt;width:323.6pt;height:48.2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csgIAALk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" filled="f" stroked="f">
          <v:textbox>
            <w:txbxContent>
              <w:sdt>
                <w:sdtPr>
                  <w:rPr>
                    <w:b/>
                    <w:smallCaps/>
                    <w:sz w:val="24"/>
                  </w:rPr>
                  <w:alias w:val="Titre "/>
                  <w:id w:val="45312557"/>
                  <w:dataBinding w:prefixMappings="xmlns:ns0='http://purl.org/dc/elements/1.1/' xmlns:ns1='http://schemas.openxmlformats.org/package/2006/metadata/core-properties' " w:xpath="/ns1:coreProperties[1]/ns0:title[1]" w:storeItemID="{6C3C8BC8-F283-45AE-878A-BAB7291924A1}"/>
                  <w:text/>
                </w:sdtPr>
                <w:sdtEndPr>
                  <w:rPr>
                    <w:b w:val="0"/>
                    <w:smallCaps w:val="0"/>
                    <w:sz w:val="22"/>
                  </w:rPr>
                </w:sdtEndPr>
                <w:sdtContent>
                  <w:p w:rsidR="00385D67" w:rsidRPr="00F15F33" w:rsidRDefault="00385D67">
                    <w:pPr>
                      <w:rPr>
                        <w:b/>
                        <w:smallCaps/>
                        <w:sz w:val="24"/>
                      </w:rPr>
                    </w:pPr>
                    <w:r>
                      <w:rPr>
                        <w:b/>
                        <w:smallCaps/>
                        <w:sz w:val="24"/>
                      </w:rPr>
                      <w:t>Java EE : Compte-rendu du projet</w:t>
                    </w:r>
                  </w:p>
                </w:sdtContent>
              </w:sdt>
              <w:p w:rsidR="00385D67" w:rsidRPr="002E212F" w:rsidRDefault="00385D67">
                <w:pPr>
                  <w:rPr>
                    <w:i/>
                  </w:rPr>
                </w:pPr>
                <w:r w:rsidRPr="002E212F">
                  <w:rPr>
                    <w:i/>
                  </w:rPr>
                  <w:t xml:space="preserve">Edition </w:t>
                </w:r>
                <w:fldSimple w:instr=" DATE   \* MERGEFORMAT ">
                  <w:r w:rsidR="00C71AE7" w:rsidRPr="00C71AE7">
                    <w:rPr>
                      <w:i/>
                      <w:noProof/>
                    </w:rPr>
                    <w:t>02/02/2014</w:t>
                  </w:r>
                </w:fldSimple>
              </w:p>
            </w:txbxContent>
          </v:textbox>
        </v:shape>
      </w:pict>
    </w:r>
    <w:r w:rsidR="00385D67">
      <w:rPr>
        <w:noProof/>
        <w:lang w:eastAsia="fr-FR"/>
      </w:rPr>
      <w:drawing>
        <wp:anchor distT="0" distB="0" distL="114300" distR="114300" simplePos="0" relativeHeight="251659264" behindDoc="0" locked="0" layoutInCell="1" allowOverlap="1">
          <wp:simplePos x="0" y="0"/>
          <wp:positionH relativeFrom="column">
            <wp:posOffset>-2540</wp:posOffset>
          </wp:positionH>
          <wp:positionV relativeFrom="paragraph">
            <wp:posOffset>-129540</wp:posOffset>
          </wp:positionV>
          <wp:extent cx="741045" cy="266700"/>
          <wp:effectExtent l="190500" t="152400" r="173355" b="133350"/>
          <wp:wrapNone/>
          <wp:docPr id="4" name="Image 4" descr="F:\Documents\Fabien\Fab cours\Logos\c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s\Fabien\Fab cours\Logos\cmi.png"/>
                  <pic:cNvPicPr>
                    <a:picLocks noChangeAspect="1" noChangeArrowheads="1"/>
                  </pic:cNvPicPr>
                </pic:nvPicPr>
                <pic:blipFill>
                  <a:blip r:embed="rId1"/>
                  <a:stretch>
                    <a:fillRect/>
                  </a:stretch>
                </pic:blipFill>
                <pic:spPr bwMode="auto">
                  <a:xfrm>
                    <a:off x="0" y="0"/>
                    <a:ext cx="741045" cy="266700"/>
                  </a:xfrm>
                  <a:prstGeom prst="rect">
                    <a:avLst/>
                  </a:prstGeom>
                  <a:ln>
                    <a:noFill/>
                  </a:ln>
                  <a:effectLst>
                    <a:outerShdw blurRad="190500" algn="tl" rotWithShape="0">
                      <a:srgbClr val="000000">
                        <a:alpha val="70000"/>
                      </a:srgbClr>
                    </a:outerShdw>
                  </a:effectLst>
                </pic:spPr>
              </pic:pic>
            </a:graphicData>
          </a:graphic>
        </wp:anchor>
      </w:drawing>
    </w:r>
    <w:r>
      <w:rPr>
        <w:noProof/>
        <w:lang w:eastAsia="fr-FR"/>
      </w:rPr>
      <w:pict>
        <v:shape id="Text Box 4" o:spid="_x0000_s4101" type="#_x0000_t202" style="position:absolute;margin-left:384.3pt;margin-top:-22.1pt;width:1in;height:44.05pt;z-index:25166336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5E2tAIAAL8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" filled="f" stroked="f">
          <v:textbox>
            <w:txbxContent>
              <w:p w:rsidR="00385D67" w:rsidRDefault="00385D67" w:rsidP="002E212F">
                <w:pPr>
                  <w:jc w:val="right"/>
                </w:pPr>
                <w:r>
                  <w:t>Version 1.0</w:t>
                </w:r>
              </w:p>
            </w:txbxContent>
          </v:textbox>
        </v:shape>
      </w:pict>
    </w:r>
    <w:r>
      <w:rPr>
        <w:noProof/>
        <w:lang w:eastAsia="fr-FR"/>
      </w:rPr>
      <w:pict>
        <v:rect id="Rectangle 1" o:spid="_x0000_s4100" alt="Sonic_Light_2__Widescreen_by_aurora900" style="position:absolute;margin-left:0;margin-top:-22.1pt;width:460.8pt;height:44.45pt;z-index:-251658241;visibility:visible;mso-position-horizontal:center;mso-position-horizontal-relative:margin;mso-position-vertical-relative:text"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">
          <v:fill r:id="rId2" o:title="Sonic_Light_2__Widescreen_by_aurora900" recolor="t" rotate="t" type="frame"/>
          <v:imagedata gain="19661f" blacklevel="22938f"/>
          <w10:wrap anchorx="margin"/>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26E4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3C4143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B314E3"/>
    <w:multiLevelType w:val="hybridMultilevel"/>
    <w:tmpl w:val="9136637E"/>
    <w:lvl w:ilvl="0" w:tplc="C8A01C28">
      <w:start w:val="3"/>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
    <w:nsid w:val="10443ABE"/>
    <w:multiLevelType w:val="hybridMultilevel"/>
    <w:tmpl w:val="2CF65F42"/>
    <w:lvl w:ilvl="0" w:tplc="3AE82CFC">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
    <w:nsid w:val="126A2F8C"/>
    <w:multiLevelType w:val="hybridMultilevel"/>
    <w:tmpl w:val="FA80A668"/>
    <w:lvl w:ilvl="0" w:tplc="13F85DC0">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
    <w:nsid w:val="1437361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D311D89"/>
    <w:multiLevelType w:val="hybridMultilevel"/>
    <w:tmpl w:val="A85414A4"/>
    <w:lvl w:ilvl="0" w:tplc="E7DC7F3C">
      <w:start w:val="2"/>
      <w:numFmt w:val="bullet"/>
      <w:lvlText w:val="-"/>
      <w:lvlJc w:val="left"/>
      <w:pPr>
        <w:ind w:left="2292" w:hanging="360"/>
      </w:pPr>
      <w:rPr>
        <w:rFonts w:ascii="Calibri" w:eastAsiaTheme="minorHAnsi" w:hAnsi="Calibri" w:cstheme="minorBidi" w:hint="default"/>
      </w:rPr>
    </w:lvl>
    <w:lvl w:ilvl="1" w:tplc="040C0003">
      <w:start w:val="1"/>
      <w:numFmt w:val="bullet"/>
      <w:lvlText w:val="o"/>
      <w:lvlJc w:val="left"/>
      <w:pPr>
        <w:ind w:left="3012" w:hanging="360"/>
      </w:pPr>
      <w:rPr>
        <w:rFonts w:ascii="Courier New" w:hAnsi="Courier New" w:cs="Courier New" w:hint="default"/>
      </w:rPr>
    </w:lvl>
    <w:lvl w:ilvl="2" w:tplc="040C0005" w:tentative="1">
      <w:start w:val="1"/>
      <w:numFmt w:val="bullet"/>
      <w:lvlText w:val=""/>
      <w:lvlJc w:val="left"/>
      <w:pPr>
        <w:ind w:left="3732" w:hanging="360"/>
      </w:pPr>
      <w:rPr>
        <w:rFonts w:ascii="Wingdings" w:hAnsi="Wingdings" w:hint="default"/>
      </w:rPr>
    </w:lvl>
    <w:lvl w:ilvl="3" w:tplc="040C0001" w:tentative="1">
      <w:start w:val="1"/>
      <w:numFmt w:val="bullet"/>
      <w:lvlText w:val=""/>
      <w:lvlJc w:val="left"/>
      <w:pPr>
        <w:ind w:left="4452" w:hanging="360"/>
      </w:pPr>
      <w:rPr>
        <w:rFonts w:ascii="Symbol" w:hAnsi="Symbol" w:hint="default"/>
      </w:rPr>
    </w:lvl>
    <w:lvl w:ilvl="4" w:tplc="040C0003" w:tentative="1">
      <w:start w:val="1"/>
      <w:numFmt w:val="bullet"/>
      <w:lvlText w:val="o"/>
      <w:lvlJc w:val="left"/>
      <w:pPr>
        <w:ind w:left="5172" w:hanging="360"/>
      </w:pPr>
      <w:rPr>
        <w:rFonts w:ascii="Courier New" w:hAnsi="Courier New" w:cs="Courier New" w:hint="default"/>
      </w:rPr>
    </w:lvl>
    <w:lvl w:ilvl="5" w:tplc="040C0005" w:tentative="1">
      <w:start w:val="1"/>
      <w:numFmt w:val="bullet"/>
      <w:lvlText w:val=""/>
      <w:lvlJc w:val="left"/>
      <w:pPr>
        <w:ind w:left="5892" w:hanging="360"/>
      </w:pPr>
      <w:rPr>
        <w:rFonts w:ascii="Wingdings" w:hAnsi="Wingdings" w:hint="default"/>
      </w:rPr>
    </w:lvl>
    <w:lvl w:ilvl="6" w:tplc="040C0001" w:tentative="1">
      <w:start w:val="1"/>
      <w:numFmt w:val="bullet"/>
      <w:lvlText w:val=""/>
      <w:lvlJc w:val="left"/>
      <w:pPr>
        <w:ind w:left="6612" w:hanging="360"/>
      </w:pPr>
      <w:rPr>
        <w:rFonts w:ascii="Symbol" w:hAnsi="Symbol" w:hint="default"/>
      </w:rPr>
    </w:lvl>
    <w:lvl w:ilvl="7" w:tplc="040C0003" w:tentative="1">
      <w:start w:val="1"/>
      <w:numFmt w:val="bullet"/>
      <w:lvlText w:val="o"/>
      <w:lvlJc w:val="left"/>
      <w:pPr>
        <w:ind w:left="7332" w:hanging="360"/>
      </w:pPr>
      <w:rPr>
        <w:rFonts w:ascii="Courier New" w:hAnsi="Courier New" w:cs="Courier New" w:hint="default"/>
      </w:rPr>
    </w:lvl>
    <w:lvl w:ilvl="8" w:tplc="040C0005" w:tentative="1">
      <w:start w:val="1"/>
      <w:numFmt w:val="bullet"/>
      <w:lvlText w:val=""/>
      <w:lvlJc w:val="left"/>
      <w:pPr>
        <w:ind w:left="8052" w:hanging="360"/>
      </w:pPr>
      <w:rPr>
        <w:rFonts w:ascii="Wingdings" w:hAnsi="Wingdings" w:hint="default"/>
      </w:rPr>
    </w:lvl>
  </w:abstractNum>
  <w:abstractNum w:abstractNumId="7">
    <w:nsid w:val="2B134404"/>
    <w:multiLevelType w:val="hybridMultilevel"/>
    <w:tmpl w:val="0FF6CD08"/>
    <w:lvl w:ilvl="0" w:tplc="1D3ABBFA">
      <w:start w:val="2"/>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8">
    <w:nsid w:val="31E83FA1"/>
    <w:multiLevelType w:val="hybridMultilevel"/>
    <w:tmpl w:val="84DEA6F4"/>
    <w:lvl w:ilvl="0" w:tplc="08A643F6">
      <w:start w:val="2"/>
      <w:numFmt w:val="bullet"/>
      <w:lvlText w:val=""/>
      <w:lvlJc w:val="left"/>
      <w:pPr>
        <w:ind w:left="1776" w:hanging="360"/>
      </w:pPr>
      <w:rPr>
        <w:rFonts w:ascii="Wingdings" w:eastAsiaTheme="minorHAnsi" w:hAnsi="Wingdings" w:cstheme="minorBidi"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9">
    <w:nsid w:val="33D7706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5D43690"/>
    <w:multiLevelType w:val="multilevel"/>
    <w:tmpl w:val="046E2BEE"/>
    <w:lvl w:ilvl="0">
      <w:start w:val="1"/>
      <w:numFmt w:val="decimal"/>
      <w:lvlText w:val="%1."/>
      <w:lvlJc w:val="left"/>
      <w:pPr>
        <w:ind w:left="360" w:hanging="360"/>
      </w:pPr>
      <w:rPr>
        <w:rFonts w:hint="default"/>
      </w:rPr>
    </w:lvl>
    <w:lvl w:ilvl="1">
      <w:start w:val="1"/>
      <w:numFmt w:val="decimal"/>
      <w:lvlText w:val="%1.%2."/>
      <w:lvlJc w:val="left"/>
      <w:pPr>
        <w:ind w:left="78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27551E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CBE67D3"/>
    <w:multiLevelType w:val="hybridMultilevel"/>
    <w:tmpl w:val="8E943F0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3">
    <w:nsid w:val="4D18456B"/>
    <w:multiLevelType w:val="multilevel"/>
    <w:tmpl w:val="DEAE6F26"/>
    <w:lvl w:ilvl="0">
      <w:start w:val="1"/>
      <w:numFmt w:val="decimal"/>
      <w:lvlText w:val="%1."/>
      <w:lvlJc w:val="left"/>
      <w:pPr>
        <w:ind w:left="720" w:hanging="360"/>
      </w:pPr>
    </w:lvl>
    <w:lvl w:ilvl="1">
      <w:start w:val="1"/>
      <w:numFmt w:val="decimal"/>
      <w:lvlText w:val="%1.%2."/>
      <w:lvlJc w:val="left"/>
      <w:pPr>
        <w:ind w:left="114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nsid w:val="5EB5151A"/>
    <w:multiLevelType w:val="multilevel"/>
    <w:tmpl w:val="D0142B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F0C2247"/>
    <w:multiLevelType w:val="multilevel"/>
    <w:tmpl w:val="535E8D4C"/>
    <w:lvl w:ilvl="0">
      <w:start w:val="1"/>
      <w:numFmt w:val="decimal"/>
      <w:pStyle w:val="PT1"/>
      <w:lvlText w:val="%1."/>
      <w:lvlJc w:val="left"/>
      <w:pPr>
        <w:ind w:left="360" w:hanging="360"/>
      </w:pPr>
      <w:rPr>
        <w:rFonts w:hint="default"/>
      </w:rPr>
    </w:lvl>
    <w:lvl w:ilvl="1">
      <w:start w:val="1"/>
      <w:numFmt w:val="decimal"/>
      <w:pStyle w:val="PT2"/>
      <w:lvlText w:val="%1.%2."/>
      <w:lvlJc w:val="left"/>
      <w:pPr>
        <w:ind w:left="782" w:hanging="432"/>
      </w:pPr>
      <w:rPr>
        <w:rFonts w:hint="default"/>
      </w:rPr>
    </w:lvl>
    <w:lvl w:ilvl="2">
      <w:start w:val="1"/>
      <w:numFmt w:val="decimal"/>
      <w:pStyle w:val="P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702B0285"/>
    <w:multiLevelType w:val="multilevel"/>
    <w:tmpl w:val="99281A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0E83324"/>
    <w:multiLevelType w:val="multilevel"/>
    <w:tmpl w:val="046E2BEE"/>
    <w:lvl w:ilvl="0">
      <w:start w:val="1"/>
      <w:numFmt w:val="decimal"/>
      <w:lvlText w:val="%1."/>
      <w:lvlJc w:val="left"/>
      <w:pPr>
        <w:ind w:left="360" w:hanging="360"/>
      </w:pPr>
      <w:rPr>
        <w:rFonts w:hint="default"/>
      </w:rPr>
    </w:lvl>
    <w:lvl w:ilvl="1">
      <w:start w:val="1"/>
      <w:numFmt w:val="decimal"/>
      <w:lvlText w:val="%1.%2."/>
      <w:lvlJc w:val="left"/>
      <w:pPr>
        <w:ind w:left="78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14C39B0"/>
    <w:multiLevelType w:val="hybridMultilevel"/>
    <w:tmpl w:val="96F6DC2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MS Outlook" w:hAnsi="MS Outlook"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MS Outlook" w:hAnsi="MS Outlook"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MS Outlook" w:hAnsi="MS Outlook" w:hint="default"/>
      </w:rPr>
    </w:lvl>
  </w:abstractNum>
  <w:abstractNum w:abstractNumId="19">
    <w:nsid w:val="7C867AA0"/>
    <w:multiLevelType w:val="hybridMultilevel"/>
    <w:tmpl w:val="488A26CC"/>
    <w:lvl w:ilvl="0" w:tplc="08A28330">
      <w:start w:val="2"/>
      <w:numFmt w:val="bullet"/>
      <w:lvlText w:val=""/>
      <w:lvlJc w:val="left"/>
      <w:pPr>
        <w:ind w:left="360" w:hanging="360"/>
      </w:pPr>
      <w:rPr>
        <w:rFonts w:ascii="Wingdings" w:eastAsiaTheme="minorHAnsi" w:hAnsi="Wingdings"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16"/>
  </w:num>
  <w:num w:numId="2">
    <w:abstractNumId w:val="15"/>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0"/>
  </w:num>
  <w:num w:numId="6">
    <w:abstractNumId w:val="1"/>
  </w:num>
  <w:num w:numId="7">
    <w:abstractNumId w:val="5"/>
  </w:num>
  <w:num w:numId="8">
    <w:abstractNumId w:val="9"/>
  </w:num>
  <w:num w:numId="9">
    <w:abstractNumId w:val="14"/>
  </w:num>
  <w:num w:numId="10">
    <w:abstractNumId w:val="13"/>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10"/>
  </w:num>
  <w:num w:numId="14">
    <w:abstractNumId w:val="15"/>
  </w:num>
  <w:num w:numId="15">
    <w:abstractNumId w:val="15"/>
  </w:num>
  <w:num w:numId="16">
    <w:abstractNumId w:val="19"/>
  </w:num>
  <w:num w:numId="17">
    <w:abstractNumId w:val="7"/>
  </w:num>
  <w:num w:numId="18">
    <w:abstractNumId w:val="8"/>
  </w:num>
  <w:num w:numId="19">
    <w:abstractNumId w:val="12"/>
  </w:num>
  <w:num w:numId="20">
    <w:abstractNumId w:val="6"/>
  </w:num>
  <w:num w:numId="21">
    <w:abstractNumId w:val="4"/>
  </w:num>
  <w:num w:numId="22">
    <w:abstractNumId w:val="2"/>
  </w:num>
  <w:num w:numId="23">
    <w:abstractNumId w:val="3"/>
  </w:num>
  <w:num w:numId="2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ttachedTemplate r:id="rId1"/>
  <w:defaultTabStop w:val="708"/>
  <w:hyphenationZone w:val="425"/>
  <w:drawingGridHorizontalSpacing w:val="110"/>
  <w:displayHorizontalDrawingGridEvery w:val="2"/>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rsids>
    <w:rsidRoot w:val="00F15F33"/>
    <w:rsid w:val="00003442"/>
    <w:rsid w:val="00005BD2"/>
    <w:rsid w:val="000076CD"/>
    <w:rsid w:val="00010751"/>
    <w:rsid w:val="00010A34"/>
    <w:rsid w:val="000126B7"/>
    <w:rsid w:val="00020B3B"/>
    <w:rsid w:val="00020E60"/>
    <w:rsid w:val="00030E14"/>
    <w:rsid w:val="0003545B"/>
    <w:rsid w:val="000562B1"/>
    <w:rsid w:val="00057240"/>
    <w:rsid w:val="00061972"/>
    <w:rsid w:val="00073817"/>
    <w:rsid w:val="00081EF3"/>
    <w:rsid w:val="00086640"/>
    <w:rsid w:val="00091CF1"/>
    <w:rsid w:val="00094A10"/>
    <w:rsid w:val="000B0A99"/>
    <w:rsid w:val="000B2729"/>
    <w:rsid w:val="000B2943"/>
    <w:rsid w:val="000C1BA9"/>
    <w:rsid w:val="000D054C"/>
    <w:rsid w:val="000D151E"/>
    <w:rsid w:val="000D5D4B"/>
    <w:rsid w:val="000E0DFB"/>
    <w:rsid w:val="00120FB1"/>
    <w:rsid w:val="00125A8A"/>
    <w:rsid w:val="0012648D"/>
    <w:rsid w:val="001472CC"/>
    <w:rsid w:val="00147DEB"/>
    <w:rsid w:val="00156544"/>
    <w:rsid w:val="001565C6"/>
    <w:rsid w:val="001574FB"/>
    <w:rsid w:val="00175759"/>
    <w:rsid w:val="00182B72"/>
    <w:rsid w:val="00182E06"/>
    <w:rsid w:val="00184C65"/>
    <w:rsid w:val="00186092"/>
    <w:rsid w:val="00186B98"/>
    <w:rsid w:val="0019464E"/>
    <w:rsid w:val="001A3E83"/>
    <w:rsid w:val="001B0A69"/>
    <w:rsid w:val="001D235A"/>
    <w:rsid w:val="001E157B"/>
    <w:rsid w:val="001F2CE7"/>
    <w:rsid w:val="00200108"/>
    <w:rsid w:val="00205A15"/>
    <w:rsid w:val="002107E6"/>
    <w:rsid w:val="00224EC8"/>
    <w:rsid w:val="002253EA"/>
    <w:rsid w:val="00225DC4"/>
    <w:rsid w:val="00233C03"/>
    <w:rsid w:val="00235E41"/>
    <w:rsid w:val="00236B0D"/>
    <w:rsid w:val="002407BB"/>
    <w:rsid w:val="00283270"/>
    <w:rsid w:val="00285306"/>
    <w:rsid w:val="002A4067"/>
    <w:rsid w:val="002B153C"/>
    <w:rsid w:val="002B384E"/>
    <w:rsid w:val="002C5D9C"/>
    <w:rsid w:val="002C78AC"/>
    <w:rsid w:val="002E212F"/>
    <w:rsid w:val="002E7CC2"/>
    <w:rsid w:val="002F1297"/>
    <w:rsid w:val="00302257"/>
    <w:rsid w:val="003070BD"/>
    <w:rsid w:val="00316A1E"/>
    <w:rsid w:val="00321DDF"/>
    <w:rsid w:val="003326E0"/>
    <w:rsid w:val="00344E2C"/>
    <w:rsid w:val="0035241A"/>
    <w:rsid w:val="003600F9"/>
    <w:rsid w:val="00367913"/>
    <w:rsid w:val="003705D3"/>
    <w:rsid w:val="003808B5"/>
    <w:rsid w:val="00385D67"/>
    <w:rsid w:val="00394EE1"/>
    <w:rsid w:val="003A7D73"/>
    <w:rsid w:val="003B5723"/>
    <w:rsid w:val="003C108A"/>
    <w:rsid w:val="003C2CD0"/>
    <w:rsid w:val="003C5DFE"/>
    <w:rsid w:val="003D3F7A"/>
    <w:rsid w:val="003D6D9E"/>
    <w:rsid w:val="003E12CF"/>
    <w:rsid w:val="003F65B4"/>
    <w:rsid w:val="003F7FF9"/>
    <w:rsid w:val="00411008"/>
    <w:rsid w:val="00413D5E"/>
    <w:rsid w:val="004154C3"/>
    <w:rsid w:val="004338EF"/>
    <w:rsid w:val="004360FC"/>
    <w:rsid w:val="0044293A"/>
    <w:rsid w:val="0044712A"/>
    <w:rsid w:val="00451154"/>
    <w:rsid w:val="00470402"/>
    <w:rsid w:val="0047331B"/>
    <w:rsid w:val="0047352D"/>
    <w:rsid w:val="004757C0"/>
    <w:rsid w:val="0047733A"/>
    <w:rsid w:val="00477AAE"/>
    <w:rsid w:val="0048560E"/>
    <w:rsid w:val="00486B4A"/>
    <w:rsid w:val="004935F8"/>
    <w:rsid w:val="00495C74"/>
    <w:rsid w:val="004A499A"/>
    <w:rsid w:val="004D00D7"/>
    <w:rsid w:val="004D22B9"/>
    <w:rsid w:val="004E289C"/>
    <w:rsid w:val="004F6549"/>
    <w:rsid w:val="00514D0B"/>
    <w:rsid w:val="00516476"/>
    <w:rsid w:val="00516902"/>
    <w:rsid w:val="00522E09"/>
    <w:rsid w:val="005247C6"/>
    <w:rsid w:val="005442D4"/>
    <w:rsid w:val="00546BC4"/>
    <w:rsid w:val="005553CB"/>
    <w:rsid w:val="00565DFE"/>
    <w:rsid w:val="00574793"/>
    <w:rsid w:val="00586D15"/>
    <w:rsid w:val="005939A2"/>
    <w:rsid w:val="005939A9"/>
    <w:rsid w:val="005A060B"/>
    <w:rsid w:val="005A258A"/>
    <w:rsid w:val="005A291A"/>
    <w:rsid w:val="005B4D8F"/>
    <w:rsid w:val="005D022A"/>
    <w:rsid w:val="005D200A"/>
    <w:rsid w:val="005D6C06"/>
    <w:rsid w:val="005D7D4C"/>
    <w:rsid w:val="005E36D5"/>
    <w:rsid w:val="005E4E59"/>
    <w:rsid w:val="005E79CC"/>
    <w:rsid w:val="00603899"/>
    <w:rsid w:val="00603B64"/>
    <w:rsid w:val="00617CAC"/>
    <w:rsid w:val="00621B62"/>
    <w:rsid w:val="00621B6B"/>
    <w:rsid w:val="00632F4F"/>
    <w:rsid w:val="00641BC9"/>
    <w:rsid w:val="00641F4A"/>
    <w:rsid w:val="0064289A"/>
    <w:rsid w:val="006474F4"/>
    <w:rsid w:val="006627E7"/>
    <w:rsid w:val="00681BC3"/>
    <w:rsid w:val="0068353D"/>
    <w:rsid w:val="00683CAB"/>
    <w:rsid w:val="00690F83"/>
    <w:rsid w:val="00692F34"/>
    <w:rsid w:val="00693DAB"/>
    <w:rsid w:val="006A043B"/>
    <w:rsid w:val="006A67F5"/>
    <w:rsid w:val="006A7BEA"/>
    <w:rsid w:val="006A7F4C"/>
    <w:rsid w:val="006C012D"/>
    <w:rsid w:val="006C1DC7"/>
    <w:rsid w:val="006D019C"/>
    <w:rsid w:val="006D5E3B"/>
    <w:rsid w:val="006E2CD4"/>
    <w:rsid w:val="006E390E"/>
    <w:rsid w:val="006E3FF5"/>
    <w:rsid w:val="007200C9"/>
    <w:rsid w:val="0072156B"/>
    <w:rsid w:val="007239F0"/>
    <w:rsid w:val="00736E4B"/>
    <w:rsid w:val="007421A2"/>
    <w:rsid w:val="00745221"/>
    <w:rsid w:val="00752C60"/>
    <w:rsid w:val="007738AB"/>
    <w:rsid w:val="007750A1"/>
    <w:rsid w:val="00775658"/>
    <w:rsid w:val="00777112"/>
    <w:rsid w:val="00781AAC"/>
    <w:rsid w:val="00792123"/>
    <w:rsid w:val="0079395B"/>
    <w:rsid w:val="00795C9B"/>
    <w:rsid w:val="0079772A"/>
    <w:rsid w:val="007A483F"/>
    <w:rsid w:val="007B2A2A"/>
    <w:rsid w:val="007E0F4E"/>
    <w:rsid w:val="007E11B8"/>
    <w:rsid w:val="007E6970"/>
    <w:rsid w:val="007E6A71"/>
    <w:rsid w:val="008012F1"/>
    <w:rsid w:val="008050A2"/>
    <w:rsid w:val="008133E8"/>
    <w:rsid w:val="008179BF"/>
    <w:rsid w:val="00824727"/>
    <w:rsid w:val="00842208"/>
    <w:rsid w:val="0087149C"/>
    <w:rsid w:val="008954F8"/>
    <w:rsid w:val="008C0300"/>
    <w:rsid w:val="008C41CB"/>
    <w:rsid w:val="008C4EEB"/>
    <w:rsid w:val="008C6247"/>
    <w:rsid w:val="008D4BEC"/>
    <w:rsid w:val="008F4218"/>
    <w:rsid w:val="008F54F7"/>
    <w:rsid w:val="008F751D"/>
    <w:rsid w:val="008F7BA6"/>
    <w:rsid w:val="00925512"/>
    <w:rsid w:val="009431E6"/>
    <w:rsid w:val="0095732B"/>
    <w:rsid w:val="00984D95"/>
    <w:rsid w:val="00990A34"/>
    <w:rsid w:val="00990B34"/>
    <w:rsid w:val="00992A51"/>
    <w:rsid w:val="009A3383"/>
    <w:rsid w:val="009C18F1"/>
    <w:rsid w:val="009C1AFD"/>
    <w:rsid w:val="009C6B04"/>
    <w:rsid w:val="009D2F1D"/>
    <w:rsid w:val="009D3531"/>
    <w:rsid w:val="009D7BDF"/>
    <w:rsid w:val="009E7D9D"/>
    <w:rsid w:val="009F1637"/>
    <w:rsid w:val="00A04E7C"/>
    <w:rsid w:val="00A2235A"/>
    <w:rsid w:val="00A25920"/>
    <w:rsid w:val="00A40B41"/>
    <w:rsid w:val="00A50307"/>
    <w:rsid w:val="00A64766"/>
    <w:rsid w:val="00A679E2"/>
    <w:rsid w:val="00A83180"/>
    <w:rsid w:val="00A97461"/>
    <w:rsid w:val="00A97A34"/>
    <w:rsid w:val="00AA3BF0"/>
    <w:rsid w:val="00AB0782"/>
    <w:rsid w:val="00AB095F"/>
    <w:rsid w:val="00AB417B"/>
    <w:rsid w:val="00AC4FFA"/>
    <w:rsid w:val="00AD731A"/>
    <w:rsid w:val="00AE036D"/>
    <w:rsid w:val="00AF3506"/>
    <w:rsid w:val="00B02A56"/>
    <w:rsid w:val="00B13EC7"/>
    <w:rsid w:val="00B200B5"/>
    <w:rsid w:val="00B2458E"/>
    <w:rsid w:val="00B30685"/>
    <w:rsid w:val="00B36C1A"/>
    <w:rsid w:val="00B624C4"/>
    <w:rsid w:val="00B74B57"/>
    <w:rsid w:val="00BA2B4D"/>
    <w:rsid w:val="00BA433A"/>
    <w:rsid w:val="00BB3ADB"/>
    <w:rsid w:val="00BB5FA6"/>
    <w:rsid w:val="00BB7160"/>
    <w:rsid w:val="00BB7FD8"/>
    <w:rsid w:val="00BC2519"/>
    <w:rsid w:val="00BC7F06"/>
    <w:rsid w:val="00BD3A2E"/>
    <w:rsid w:val="00BE2052"/>
    <w:rsid w:val="00BE2929"/>
    <w:rsid w:val="00BF3AC9"/>
    <w:rsid w:val="00BF584F"/>
    <w:rsid w:val="00C0289E"/>
    <w:rsid w:val="00C0525F"/>
    <w:rsid w:val="00C13985"/>
    <w:rsid w:val="00C355B4"/>
    <w:rsid w:val="00C425F9"/>
    <w:rsid w:val="00C44418"/>
    <w:rsid w:val="00C552E5"/>
    <w:rsid w:val="00C71AE7"/>
    <w:rsid w:val="00C743F9"/>
    <w:rsid w:val="00C77A47"/>
    <w:rsid w:val="00C91DF6"/>
    <w:rsid w:val="00C94DCF"/>
    <w:rsid w:val="00C96DFD"/>
    <w:rsid w:val="00CB14A2"/>
    <w:rsid w:val="00CB67E3"/>
    <w:rsid w:val="00CB68CB"/>
    <w:rsid w:val="00CC0E4D"/>
    <w:rsid w:val="00CC721F"/>
    <w:rsid w:val="00CD7306"/>
    <w:rsid w:val="00CE00AD"/>
    <w:rsid w:val="00CE110C"/>
    <w:rsid w:val="00CF1D4F"/>
    <w:rsid w:val="00CF5009"/>
    <w:rsid w:val="00CF6240"/>
    <w:rsid w:val="00D02348"/>
    <w:rsid w:val="00D03FCE"/>
    <w:rsid w:val="00D06224"/>
    <w:rsid w:val="00D103FB"/>
    <w:rsid w:val="00D14DFA"/>
    <w:rsid w:val="00D1589F"/>
    <w:rsid w:val="00D2180D"/>
    <w:rsid w:val="00D2791D"/>
    <w:rsid w:val="00D3410D"/>
    <w:rsid w:val="00D4062A"/>
    <w:rsid w:val="00D41140"/>
    <w:rsid w:val="00D5198A"/>
    <w:rsid w:val="00D534FD"/>
    <w:rsid w:val="00D547F5"/>
    <w:rsid w:val="00D61B12"/>
    <w:rsid w:val="00D62554"/>
    <w:rsid w:val="00D625ED"/>
    <w:rsid w:val="00D75034"/>
    <w:rsid w:val="00D75C27"/>
    <w:rsid w:val="00D76280"/>
    <w:rsid w:val="00DA2C09"/>
    <w:rsid w:val="00DB4941"/>
    <w:rsid w:val="00DC6A09"/>
    <w:rsid w:val="00DD59E1"/>
    <w:rsid w:val="00DD6BF4"/>
    <w:rsid w:val="00DF6A97"/>
    <w:rsid w:val="00E05DE9"/>
    <w:rsid w:val="00E13971"/>
    <w:rsid w:val="00E13F1E"/>
    <w:rsid w:val="00E27210"/>
    <w:rsid w:val="00E33798"/>
    <w:rsid w:val="00E411B8"/>
    <w:rsid w:val="00E466AB"/>
    <w:rsid w:val="00E503B0"/>
    <w:rsid w:val="00E52024"/>
    <w:rsid w:val="00E60BF7"/>
    <w:rsid w:val="00E73382"/>
    <w:rsid w:val="00E769C4"/>
    <w:rsid w:val="00E76C91"/>
    <w:rsid w:val="00E76EE4"/>
    <w:rsid w:val="00E95717"/>
    <w:rsid w:val="00E96360"/>
    <w:rsid w:val="00EB5330"/>
    <w:rsid w:val="00EC56E0"/>
    <w:rsid w:val="00EC69EF"/>
    <w:rsid w:val="00ED1A0F"/>
    <w:rsid w:val="00ED52AD"/>
    <w:rsid w:val="00ED5833"/>
    <w:rsid w:val="00EE4E47"/>
    <w:rsid w:val="00EF15DC"/>
    <w:rsid w:val="00F15F33"/>
    <w:rsid w:val="00F16650"/>
    <w:rsid w:val="00F168AE"/>
    <w:rsid w:val="00F318F9"/>
    <w:rsid w:val="00F37249"/>
    <w:rsid w:val="00F550B3"/>
    <w:rsid w:val="00F6463F"/>
    <w:rsid w:val="00F7402F"/>
    <w:rsid w:val="00F9010A"/>
    <w:rsid w:val="00F97C53"/>
    <w:rsid w:val="00FA2C91"/>
    <w:rsid w:val="00FA3BD0"/>
    <w:rsid w:val="00FC06AA"/>
    <w:rsid w:val="00FC626A"/>
    <w:rsid w:val="00FD0D39"/>
    <w:rsid w:val="00FD1135"/>
    <w:rsid w:val="00FE6001"/>
    <w:rsid w:val="00FF4601"/>
    <w:rsid w:val="00FF57CE"/>
    <w:rsid w:val="00FF76D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A97"/>
  </w:style>
  <w:style w:type="paragraph" w:styleId="Titre1">
    <w:name w:val="heading 1"/>
    <w:basedOn w:val="Normal"/>
    <w:next w:val="Normal"/>
    <w:link w:val="Titre1Car"/>
    <w:uiPriority w:val="9"/>
    <w:qFormat/>
    <w:rsid w:val="006E2C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Sansinterligne"/>
    <w:next w:val="Normal"/>
    <w:link w:val="Titre2Car"/>
    <w:uiPriority w:val="9"/>
    <w:qFormat/>
    <w:rsid w:val="0079772A"/>
    <w:pPr>
      <w:ind w:left="634"/>
      <w:outlineLvl w:val="1"/>
    </w:pPr>
    <w:rPr>
      <w:rFonts w:asciiTheme="majorHAnsi" w:hAnsiTheme="majorHAnsi"/>
      <w:sz w:val="44"/>
      <w:szCs w:val="44"/>
    </w:rPr>
  </w:style>
  <w:style w:type="paragraph" w:styleId="Titre3">
    <w:name w:val="heading 3"/>
    <w:basedOn w:val="Normal"/>
    <w:next w:val="Normal"/>
    <w:link w:val="Titre3Car"/>
    <w:uiPriority w:val="9"/>
    <w:semiHidden/>
    <w:unhideWhenUsed/>
    <w:qFormat/>
    <w:rsid w:val="006E2CD4"/>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200B5"/>
    <w:pPr>
      <w:tabs>
        <w:tab w:val="center" w:pos="4536"/>
        <w:tab w:val="right" w:pos="9072"/>
      </w:tabs>
      <w:spacing w:after="0" w:line="240" w:lineRule="auto"/>
    </w:pPr>
  </w:style>
  <w:style w:type="character" w:customStyle="1" w:styleId="En-tteCar">
    <w:name w:val="En-tête Car"/>
    <w:basedOn w:val="Policepardfaut"/>
    <w:link w:val="En-tte"/>
    <w:uiPriority w:val="99"/>
    <w:rsid w:val="00B200B5"/>
  </w:style>
  <w:style w:type="paragraph" w:styleId="Pieddepage">
    <w:name w:val="footer"/>
    <w:basedOn w:val="Normal"/>
    <w:link w:val="PieddepageCar"/>
    <w:uiPriority w:val="99"/>
    <w:unhideWhenUsed/>
    <w:rsid w:val="00B200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00B5"/>
  </w:style>
  <w:style w:type="paragraph" w:styleId="Textedebulles">
    <w:name w:val="Balloon Text"/>
    <w:basedOn w:val="Normal"/>
    <w:link w:val="TextedebullesCar"/>
    <w:uiPriority w:val="99"/>
    <w:semiHidden/>
    <w:unhideWhenUsed/>
    <w:rsid w:val="00B200B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200B5"/>
    <w:rPr>
      <w:rFonts w:ascii="Tahoma" w:hAnsi="Tahoma" w:cs="Tahoma"/>
      <w:sz w:val="16"/>
      <w:szCs w:val="16"/>
    </w:rPr>
  </w:style>
  <w:style w:type="paragraph" w:styleId="Paragraphedeliste">
    <w:name w:val="List Paragraph"/>
    <w:basedOn w:val="Normal"/>
    <w:link w:val="ParagraphedelisteCar"/>
    <w:uiPriority w:val="34"/>
    <w:qFormat/>
    <w:rsid w:val="00156544"/>
    <w:pPr>
      <w:ind w:left="720"/>
      <w:contextualSpacing/>
    </w:pPr>
  </w:style>
  <w:style w:type="paragraph" w:customStyle="1" w:styleId="PT1">
    <w:name w:val="PT1"/>
    <w:basedOn w:val="Paragraphedeliste"/>
    <w:next w:val="Normal1"/>
    <w:link w:val="PT1Car"/>
    <w:qFormat/>
    <w:rsid w:val="00777112"/>
    <w:pPr>
      <w:numPr>
        <w:numId w:val="2"/>
      </w:numPr>
      <w:pBdr>
        <w:bottom w:val="threeDEmboss" w:sz="12" w:space="1" w:color="17365D" w:themeColor="text2" w:themeShade="BF"/>
      </w:pBdr>
      <w:shd w:val="clear" w:color="auto" w:fill="CCECFF"/>
    </w:pPr>
    <w:rPr>
      <w:b/>
      <w:smallCaps/>
      <w:sz w:val="32"/>
    </w:rPr>
  </w:style>
  <w:style w:type="character" w:customStyle="1" w:styleId="ParagraphedelisteCar">
    <w:name w:val="Paragraphe de liste Car"/>
    <w:basedOn w:val="Policepardfaut"/>
    <w:link w:val="Paragraphedeliste"/>
    <w:uiPriority w:val="34"/>
    <w:rsid w:val="00156544"/>
  </w:style>
  <w:style w:type="character" w:customStyle="1" w:styleId="PT1Car">
    <w:name w:val="PT1 Car"/>
    <w:basedOn w:val="ParagraphedelisteCar"/>
    <w:link w:val="PT1"/>
    <w:rsid w:val="00777112"/>
    <w:rPr>
      <w:b/>
      <w:smallCaps/>
      <w:sz w:val="32"/>
      <w:shd w:val="clear" w:color="auto" w:fill="CCECFF"/>
    </w:rPr>
  </w:style>
  <w:style w:type="paragraph" w:customStyle="1" w:styleId="PT2">
    <w:name w:val="PT2"/>
    <w:basedOn w:val="Paragraphedeliste"/>
    <w:next w:val="Normal2"/>
    <w:link w:val="PT2Car"/>
    <w:qFormat/>
    <w:rsid w:val="00CE00AD"/>
    <w:pPr>
      <w:numPr>
        <w:ilvl w:val="1"/>
        <w:numId w:val="2"/>
      </w:numPr>
      <w:shd w:val="clear" w:color="auto" w:fill="D9D9D9" w:themeFill="background1" w:themeFillShade="D9"/>
      <w:ind w:left="1140"/>
    </w:pPr>
    <w:rPr>
      <w:b/>
      <w:sz w:val="24"/>
    </w:rPr>
  </w:style>
  <w:style w:type="character" w:customStyle="1" w:styleId="PT2Car">
    <w:name w:val="PT2 Car"/>
    <w:basedOn w:val="ParagraphedelisteCar"/>
    <w:link w:val="PT2"/>
    <w:rsid w:val="00CE00AD"/>
    <w:rPr>
      <w:b/>
      <w:sz w:val="24"/>
      <w:shd w:val="clear" w:color="auto" w:fill="D9D9D9" w:themeFill="background1" w:themeFillShade="D9"/>
    </w:rPr>
  </w:style>
  <w:style w:type="paragraph" w:styleId="NormalWeb">
    <w:name w:val="Normal (Web)"/>
    <w:basedOn w:val="Normal"/>
    <w:uiPriority w:val="99"/>
    <w:semiHidden/>
    <w:unhideWhenUsed/>
    <w:rsid w:val="002E212F"/>
    <w:pPr>
      <w:spacing w:before="100" w:beforeAutospacing="1" w:after="119"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79772A"/>
    <w:rPr>
      <w:rFonts w:asciiTheme="majorHAnsi" w:eastAsiaTheme="minorEastAsia" w:hAnsiTheme="majorHAnsi" w:cstheme="minorHAnsi"/>
      <w:sz w:val="44"/>
      <w:szCs w:val="44"/>
      <w:lang w:eastAsia="zh-TW"/>
    </w:rPr>
  </w:style>
  <w:style w:type="paragraph" w:styleId="Sansinterligne">
    <w:name w:val="No Spacing"/>
    <w:basedOn w:val="Normal"/>
    <w:uiPriority w:val="1"/>
    <w:qFormat/>
    <w:rsid w:val="0079772A"/>
    <w:pPr>
      <w:spacing w:after="0" w:line="240" w:lineRule="auto"/>
    </w:pPr>
    <w:rPr>
      <w:rFonts w:eastAsiaTheme="minorEastAsia" w:cstheme="minorHAnsi"/>
      <w:lang w:eastAsia="zh-TW"/>
    </w:rPr>
  </w:style>
  <w:style w:type="paragraph" w:customStyle="1" w:styleId="CompanyName">
    <w:name w:val="Company Name"/>
    <w:basedOn w:val="Sansinterligne"/>
    <w:rsid w:val="0079772A"/>
    <w:pPr>
      <w:ind w:left="634"/>
    </w:pPr>
    <w:rPr>
      <w:rFonts w:asciiTheme="majorHAnsi" w:hAnsiTheme="majorHAnsi"/>
      <w:caps/>
      <w:spacing w:val="20"/>
      <w:sz w:val="18"/>
    </w:rPr>
  </w:style>
  <w:style w:type="paragraph" w:customStyle="1" w:styleId="AuthorsName">
    <w:name w:val="Author's Name"/>
    <w:basedOn w:val="Sansinterligne"/>
    <w:rsid w:val="0079772A"/>
    <w:pPr>
      <w:ind w:left="634"/>
    </w:pPr>
    <w:rPr>
      <w:rFonts w:asciiTheme="majorHAnsi" w:hAnsiTheme="majorHAnsi"/>
      <w:sz w:val="18"/>
    </w:rPr>
  </w:style>
  <w:style w:type="paragraph" w:customStyle="1" w:styleId="DocumentDate">
    <w:name w:val="Document Date"/>
    <w:basedOn w:val="Sansinterligne"/>
    <w:rsid w:val="0079772A"/>
    <w:pPr>
      <w:ind w:left="634"/>
    </w:pPr>
    <w:rPr>
      <w:rFonts w:asciiTheme="majorHAnsi" w:hAnsiTheme="majorHAnsi"/>
      <w:caps/>
      <w:color w:val="7F7F7F" w:themeColor="text1" w:themeTint="80"/>
      <w:sz w:val="16"/>
    </w:rPr>
  </w:style>
  <w:style w:type="paragraph" w:customStyle="1" w:styleId="Abstract">
    <w:name w:val="Abstract"/>
    <w:basedOn w:val="Sansinterligne"/>
    <w:rsid w:val="0079772A"/>
    <w:pPr>
      <w:framePr w:hSpace="187" w:wrap="around" w:hAnchor="margin" w:xAlign="center" w:yAlign="bottom"/>
      <w:ind w:left="634"/>
    </w:pPr>
    <w:rPr>
      <w:rFonts w:asciiTheme="majorHAnsi" w:hAnsiTheme="majorHAnsi"/>
      <w:sz w:val="16"/>
    </w:rPr>
  </w:style>
  <w:style w:type="character" w:styleId="Textedelespacerserv">
    <w:name w:val="Placeholder Text"/>
    <w:basedOn w:val="Policepardfaut"/>
    <w:uiPriority w:val="99"/>
    <w:semiHidden/>
    <w:rsid w:val="00777112"/>
    <w:rPr>
      <w:color w:val="808080"/>
    </w:rPr>
  </w:style>
  <w:style w:type="paragraph" w:customStyle="1" w:styleId="PT3">
    <w:name w:val="PT3"/>
    <w:basedOn w:val="Normal"/>
    <w:next w:val="Normal3"/>
    <w:link w:val="PT3Car"/>
    <w:qFormat/>
    <w:rsid w:val="00CE00AD"/>
    <w:pPr>
      <w:numPr>
        <w:ilvl w:val="2"/>
        <w:numId w:val="2"/>
      </w:numPr>
      <w:shd w:val="clear" w:color="auto" w:fill="DBE5F1" w:themeFill="accent1" w:themeFillTint="33"/>
      <w:ind w:left="1920"/>
      <w:jc w:val="both"/>
    </w:pPr>
    <w:rPr>
      <w:b/>
    </w:rPr>
  </w:style>
  <w:style w:type="paragraph" w:customStyle="1" w:styleId="Normal2">
    <w:name w:val="Normal2"/>
    <w:basedOn w:val="Normal"/>
    <w:link w:val="Normal2Car"/>
    <w:qFormat/>
    <w:rsid w:val="00CE00AD"/>
    <w:pPr>
      <w:ind w:left="708" w:firstLine="708"/>
      <w:jc w:val="both"/>
    </w:pPr>
  </w:style>
  <w:style w:type="character" w:customStyle="1" w:styleId="PT3Car">
    <w:name w:val="PT3 Car"/>
    <w:basedOn w:val="Policepardfaut"/>
    <w:link w:val="PT3"/>
    <w:rsid w:val="00CE00AD"/>
    <w:rPr>
      <w:b/>
      <w:shd w:val="clear" w:color="auto" w:fill="DBE5F1" w:themeFill="accent1" w:themeFillTint="33"/>
    </w:rPr>
  </w:style>
  <w:style w:type="paragraph" w:customStyle="1" w:styleId="Normal3">
    <w:name w:val="Normal3"/>
    <w:basedOn w:val="Normal"/>
    <w:link w:val="Normal3Car"/>
    <w:qFormat/>
    <w:rsid w:val="00CE00AD"/>
    <w:pPr>
      <w:ind w:left="1416" w:firstLine="516"/>
      <w:jc w:val="both"/>
    </w:pPr>
  </w:style>
  <w:style w:type="character" w:customStyle="1" w:styleId="Normal2Car">
    <w:name w:val="Normal2 Car"/>
    <w:basedOn w:val="Policepardfaut"/>
    <w:link w:val="Normal2"/>
    <w:rsid w:val="00CE00AD"/>
  </w:style>
  <w:style w:type="paragraph" w:customStyle="1" w:styleId="Normal1">
    <w:name w:val="Normal1"/>
    <w:basedOn w:val="Normal"/>
    <w:link w:val="Normal1Car"/>
    <w:qFormat/>
    <w:rsid w:val="00CE00AD"/>
    <w:pPr>
      <w:ind w:firstLine="360"/>
      <w:jc w:val="both"/>
    </w:pPr>
  </w:style>
  <w:style w:type="character" w:customStyle="1" w:styleId="Normal3Car">
    <w:name w:val="Normal3 Car"/>
    <w:basedOn w:val="Policepardfaut"/>
    <w:link w:val="Normal3"/>
    <w:rsid w:val="00CE00AD"/>
  </w:style>
  <w:style w:type="character" w:customStyle="1" w:styleId="Normal1Car">
    <w:name w:val="Normal1 Car"/>
    <w:basedOn w:val="Policepardfaut"/>
    <w:link w:val="Normal1"/>
    <w:rsid w:val="00CE00AD"/>
  </w:style>
  <w:style w:type="character" w:customStyle="1" w:styleId="Titre1Car">
    <w:name w:val="Titre 1 Car"/>
    <w:basedOn w:val="Policepardfaut"/>
    <w:link w:val="Titre1"/>
    <w:uiPriority w:val="9"/>
    <w:rsid w:val="006E2CD4"/>
    <w:rPr>
      <w:rFonts w:asciiTheme="majorHAnsi" w:eastAsiaTheme="majorEastAsia" w:hAnsiTheme="majorHAnsi" w:cstheme="majorBidi"/>
      <w:b/>
      <w:bCs/>
      <w:color w:val="365F91" w:themeColor="accent1" w:themeShade="BF"/>
      <w:sz w:val="28"/>
      <w:szCs w:val="28"/>
    </w:rPr>
  </w:style>
  <w:style w:type="character" w:customStyle="1" w:styleId="Titre3Car">
    <w:name w:val="Titre 3 Car"/>
    <w:basedOn w:val="Policepardfaut"/>
    <w:link w:val="Titre3"/>
    <w:uiPriority w:val="9"/>
    <w:semiHidden/>
    <w:rsid w:val="006E2CD4"/>
    <w:rPr>
      <w:rFonts w:asciiTheme="majorHAnsi" w:eastAsiaTheme="majorEastAsia" w:hAnsiTheme="majorHAnsi" w:cstheme="majorBidi"/>
      <w:b/>
      <w:bCs/>
      <w:color w:val="4F81BD" w:themeColor="accent1"/>
    </w:rPr>
  </w:style>
  <w:style w:type="paragraph" w:styleId="TM2">
    <w:name w:val="toc 2"/>
    <w:basedOn w:val="Normal"/>
    <w:next w:val="Normal"/>
    <w:autoRedefine/>
    <w:uiPriority w:val="39"/>
    <w:unhideWhenUsed/>
    <w:rsid w:val="00ED1A0F"/>
    <w:pPr>
      <w:spacing w:after="100"/>
      <w:ind w:left="220"/>
    </w:pPr>
    <w:rPr>
      <w:b/>
      <w:sz w:val="24"/>
    </w:rPr>
  </w:style>
  <w:style w:type="paragraph" w:styleId="TM1">
    <w:name w:val="toc 1"/>
    <w:basedOn w:val="Normal"/>
    <w:next w:val="Normal"/>
    <w:autoRedefine/>
    <w:uiPriority w:val="39"/>
    <w:unhideWhenUsed/>
    <w:rsid w:val="00ED1A0F"/>
    <w:pPr>
      <w:spacing w:after="100"/>
    </w:pPr>
    <w:rPr>
      <w:b/>
      <w:color w:val="000000" w:themeColor="text1"/>
      <w:sz w:val="28"/>
    </w:rPr>
  </w:style>
  <w:style w:type="paragraph" w:styleId="TM8">
    <w:name w:val="toc 8"/>
    <w:basedOn w:val="Normal"/>
    <w:next w:val="Normal"/>
    <w:autoRedefine/>
    <w:uiPriority w:val="39"/>
    <w:semiHidden/>
    <w:unhideWhenUsed/>
    <w:rsid w:val="006E2CD4"/>
    <w:pPr>
      <w:spacing w:after="100"/>
      <w:ind w:left="1540"/>
    </w:pPr>
  </w:style>
  <w:style w:type="paragraph" w:styleId="TM3">
    <w:name w:val="toc 3"/>
    <w:basedOn w:val="Normal"/>
    <w:next w:val="Normal"/>
    <w:autoRedefine/>
    <w:uiPriority w:val="39"/>
    <w:unhideWhenUsed/>
    <w:rsid w:val="006E2CD4"/>
    <w:pPr>
      <w:spacing w:after="100"/>
      <w:ind w:left="440"/>
    </w:pPr>
  </w:style>
  <w:style w:type="character" w:styleId="Lienhypertexte">
    <w:name w:val="Hyperlink"/>
    <w:basedOn w:val="Policepardfaut"/>
    <w:uiPriority w:val="99"/>
    <w:unhideWhenUsed/>
    <w:rsid w:val="006E2CD4"/>
    <w:rPr>
      <w:color w:val="0000FF" w:themeColor="hyperlink"/>
      <w:u w:val="single"/>
    </w:rPr>
  </w:style>
  <w:style w:type="paragraph" w:customStyle="1" w:styleId="PT0">
    <w:name w:val="PT0"/>
    <w:basedOn w:val="PT1"/>
    <w:link w:val="PT0Car"/>
    <w:qFormat/>
    <w:rsid w:val="00ED1A0F"/>
    <w:pPr>
      <w:numPr>
        <w:numId w:val="0"/>
      </w:numPr>
      <w:ind w:left="360" w:hanging="360"/>
    </w:pPr>
  </w:style>
  <w:style w:type="character" w:customStyle="1" w:styleId="PT0Car">
    <w:name w:val="PT0 Car"/>
    <w:basedOn w:val="PT1Car"/>
    <w:link w:val="PT0"/>
    <w:rsid w:val="00ED1A0F"/>
    <w:rPr>
      <w:b/>
      <w:smallCaps/>
      <w:sz w:val="32"/>
      <w:shd w:val="clear" w:color="auto" w:fill="CCECFF"/>
    </w:rPr>
  </w:style>
  <w:style w:type="table" w:styleId="Grilledutableau">
    <w:name w:val="Table Grid"/>
    <w:basedOn w:val="TableauNormal"/>
    <w:uiPriority w:val="59"/>
    <w:rsid w:val="00182B7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yle1">
    <w:name w:val="Style1"/>
    <w:basedOn w:val="Normal"/>
    <w:link w:val="Style1Car"/>
    <w:qFormat/>
    <w:rsid w:val="00285306"/>
    <w:pPr>
      <w:pBdr>
        <w:top w:val="thinThickMediumGap" w:sz="24" w:space="1" w:color="auto"/>
        <w:bottom w:val="thickThinMediumGap" w:sz="24" w:space="1" w:color="auto"/>
      </w:pBdr>
    </w:pPr>
    <w:rPr>
      <w:b/>
      <w:smallCaps/>
      <w:sz w:val="56"/>
      <w:szCs w:val="80"/>
    </w:rPr>
  </w:style>
  <w:style w:type="paragraph" w:styleId="Textebrut">
    <w:name w:val="Plain Text"/>
    <w:basedOn w:val="Normal"/>
    <w:link w:val="TextebrutCar"/>
    <w:uiPriority w:val="99"/>
    <w:unhideWhenUsed/>
    <w:rsid w:val="00B36C1A"/>
    <w:pPr>
      <w:spacing w:after="0" w:line="240" w:lineRule="auto"/>
    </w:pPr>
    <w:rPr>
      <w:rFonts w:ascii="Consolas" w:hAnsi="Consolas" w:cs="Consolas"/>
      <w:sz w:val="21"/>
      <w:szCs w:val="21"/>
    </w:rPr>
  </w:style>
  <w:style w:type="character" w:customStyle="1" w:styleId="Style1Car">
    <w:name w:val="Style1 Car"/>
    <w:basedOn w:val="Policepardfaut"/>
    <w:link w:val="Style1"/>
    <w:rsid w:val="00285306"/>
    <w:rPr>
      <w:b/>
      <w:smallCaps/>
      <w:sz w:val="56"/>
      <w:szCs w:val="80"/>
    </w:rPr>
  </w:style>
  <w:style w:type="character" w:customStyle="1" w:styleId="TextebrutCar">
    <w:name w:val="Texte brut Car"/>
    <w:basedOn w:val="Policepardfaut"/>
    <w:link w:val="Textebrut"/>
    <w:uiPriority w:val="99"/>
    <w:rsid w:val="00B36C1A"/>
    <w:rPr>
      <w:rFonts w:ascii="Consolas" w:hAnsi="Consolas" w:cs="Consolas"/>
      <w:sz w:val="21"/>
      <w:szCs w:val="21"/>
    </w:rPr>
  </w:style>
  <w:style w:type="character" w:styleId="Lienhypertextesuivivisit">
    <w:name w:val="FollowedHyperlink"/>
    <w:basedOn w:val="Policepardfaut"/>
    <w:uiPriority w:val="99"/>
    <w:semiHidden/>
    <w:unhideWhenUsed/>
    <w:rsid w:val="007E6970"/>
    <w:rPr>
      <w:color w:val="800080" w:themeColor="followedHyperlink"/>
      <w:u w:val="single"/>
    </w:rPr>
  </w:style>
  <w:style w:type="paragraph" w:styleId="Lgende">
    <w:name w:val="caption"/>
    <w:basedOn w:val="Normal"/>
    <w:next w:val="Normal"/>
    <w:uiPriority w:val="35"/>
    <w:unhideWhenUsed/>
    <w:qFormat/>
    <w:rsid w:val="00C71AE7"/>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16863689">
      <w:bodyDiv w:val="1"/>
      <w:marLeft w:val="0"/>
      <w:marRight w:val="0"/>
      <w:marTop w:val="0"/>
      <w:marBottom w:val="0"/>
      <w:divBdr>
        <w:top w:val="none" w:sz="0" w:space="0" w:color="auto"/>
        <w:left w:val="none" w:sz="0" w:space="0" w:color="auto"/>
        <w:bottom w:val="none" w:sz="0" w:space="0" w:color="auto"/>
        <w:right w:val="none" w:sz="0" w:space="0" w:color="auto"/>
      </w:divBdr>
    </w:div>
    <w:div w:id="475486994">
      <w:bodyDiv w:val="1"/>
      <w:marLeft w:val="0"/>
      <w:marRight w:val="0"/>
      <w:marTop w:val="0"/>
      <w:marBottom w:val="0"/>
      <w:divBdr>
        <w:top w:val="none" w:sz="0" w:space="0" w:color="auto"/>
        <w:left w:val="none" w:sz="0" w:space="0" w:color="auto"/>
        <w:bottom w:val="none" w:sz="0" w:space="0" w:color="auto"/>
        <w:right w:val="none" w:sz="0" w:space="0" w:color="auto"/>
      </w:divBdr>
    </w:div>
    <w:div w:id="100952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jdbc.postgresql.org/download.html"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pachy.ravi@gmail.com"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lionel.gairoard@gmail.co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onel\Documents\M2\SH\Templates\AMU%20-%20MASTER%20PRO%20INFORMATIQUE%20-%20TEMPLATE%20-%20DOCUMENTS%20-%20V.___1.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2008-09-27T00:00:00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E10512-81A4-4D14-A390-1DC81F177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AMU - MASTER PRO INFORMATIQUE - TEMPLATE - DOCUMENTS - V.___1.0.dotx</Template>
  <TotalTime>870</TotalTime>
  <Pages>1</Pages>
  <Words>1217</Words>
  <Characters>6699</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Java EE : Compte-rendu du projet</vt:lpstr>
    </vt:vector>
  </TitlesOfParts>
  <Company>Hewlett-Packard</Company>
  <LinksUpToDate>false</LinksUpToDate>
  <CharactersWithSpaces>7901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EE : Compte-rendu du projet</dc:title>
  <dc:creator>Lionel</dc:creator>
  <cp:lastModifiedBy>lemon</cp:lastModifiedBy>
  <cp:revision>115</cp:revision>
  <cp:lastPrinted>2014-01-20T22:48:00Z</cp:lastPrinted>
  <dcterms:created xsi:type="dcterms:W3CDTF">2014-01-22T16:15:00Z</dcterms:created>
  <dcterms:modified xsi:type="dcterms:W3CDTF">2014-02-02T21:28:00Z</dcterms:modified>
</cp:coreProperties>
</file>